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C82180" w:rsidRPr="00C82180" w14:paraId="69328082" w14:textId="77777777" w:rsidTr="00BE31F8">
        <w:trPr>
          <w:cantSplit/>
          <w:trHeight w:val="180"/>
        </w:trPr>
        <w:tc>
          <w:tcPr>
            <w:tcW w:w="5000" w:type="pct"/>
            <w:hideMark/>
          </w:tcPr>
          <w:p w14:paraId="0D575DE9" w14:textId="77777777" w:rsidR="00C82180" w:rsidRPr="00C82180" w:rsidRDefault="00C82180" w:rsidP="00C82180">
            <w:pPr>
              <w:widowControl w:val="0"/>
              <w:suppressAutoHyphens/>
              <w:spacing w:before="60" w:after="0"/>
              <w:jc w:val="center"/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1D0E3FC0" wp14:editId="46B05C6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A67F1" w14:textId="77777777" w:rsidR="00C82180" w:rsidRPr="00C82180" w:rsidRDefault="00C82180" w:rsidP="00C82180">
            <w:pPr>
              <w:widowControl w:val="0"/>
              <w:suppressAutoHyphens/>
              <w:spacing w:before="60" w:after="0"/>
              <w:jc w:val="center"/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C82180" w:rsidRPr="00C82180" w14:paraId="258FA2F5" w14:textId="77777777" w:rsidTr="00BE31F8">
        <w:trPr>
          <w:cantSplit/>
          <w:trHeight w:val="1417"/>
        </w:trPr>
        <w:tc>
          <w:tcPr>
            <w:tcW w:w="5000" w:type="pct"/>
            <w:hideMark/>
          </w:tcPr>
          <w:p w14:paraId="5178F416" w14:textId="77777777" w:rsidR="00C82180" w:rsidRPr="00C82180" w:rsidRDefault="00C82180" w:rsidP="00C82180">
            <w:pPr>
              <w:widowControl w:val="0"/>
              <w:suppressAutoHyphens/>
              <w:spacing w:after="140" w:line="216" w:lineRule="auto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C82180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C82180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C82180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C82180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C82180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2838C94F" w14:textId="77777777" w:rsidR="00C82180" w:rsidRPr="00C82180" w:rsidRDefault="00C82180" w:rsidP="00C82180">
            <w:pPr>
              <w:widowControl w:val="0"/>
              <w:suppressAutoHyphens/>
              <w:spacing w:after="0"/>
              <w:jc w:val="center"/>
              <w:rPr>
                <w:rFonts w:eastAsia="Droid Sans Fallback" w:cs="Times New Roman"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eastAsia="Droid Sans Fallback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C82180">
              <w:rPr>
                <w:rFonts w:eastAsia="Droid Sans Fallback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C82180">
              <w:rPr>
                <w:rFonts w:eastAsia="Droid Sans Fallback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76D4AE7B" wp14:editId="58369C31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6250FB8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26B60E1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 w:rsidRPr="00C82180">
        <w:rPr>
          <w:rFonts w:eastAsia="Droid Sans Fallback" w:cs="Times New Roman"/>
          <w:b/>
          <w:kern w:val="2"/>
          <w:szCs w:val="28"/>
          <w:lang w:eastAsia="zh-CN" w:bidi="hi-IN"/>
        </w:rPr>
        <w:t>Институт информационных технологий (ИИТ)</w:t>
      </w:r>
    </w:p>
    <w:p w14:paraId="3C706357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 w:rsidRPr="00C82180">
        <w:rPr>
          <w:rFonts w:eastAsia="Droid Sans Fallback" w:cs="Times New Roman"/>
          <w:b/>
          <w:kern w:val="2"/>
          <w:szCs w:val="28"/>
          <w:lang w:eastAsia="zh-CN" w:bidi="hi-IN"/>
        </w:rPr>
        <w:t>Кафедра практической и прикладной информатики (ППИ)</w:t>
      </w:r>
    </w:p>
    <w:p w14:paraId="3E9FE503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pPr>
    </w:p>
    <w:p w14:paraId="172166DB" w14:textId="77777777" w:rsidR="00C82180" w:rsidRPr="00C82180" w:rsidRDefault="00C82180" w:rsidP="00C82180">
      <w:pPr>
        <w:widowControl w:val="0"/>
        <w:suppressAutoHyphens/>
        <w:spacing w:after="0" w:line="240" w:lineRule="auto"/>
        <w:jc w:val="left"/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pPr>
    </w:p>
    <w:p w14:paraId="77738CF6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eastAsia="Droid Sans Fallback" w:cs="Times New Roman"/>
          <w:b/>
          <w:kern w:val="2"/>
          <w:sz w:val="32"/>
          <w:szCs w:val="32"/>
          <w:lang w:eastAsia="zh-CN" w:bidi="hi-IN"/>
        </w:rPr>
      </w:pPr>
      <w:r w:rsidRPr="00C82180">
        <w:rPr>
          <w:rFonts w:eastAsia="Droid Sans Fallback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26F3BC6B" w14:textId="664B7BB8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eastAsia="Droid Sans Fallback" w:cs="Times New Roman"/>
          <w:b/>
          <w:kern w:val="2"/>
          <w:szCs w:val="28"/>
          <w:lang w:eastAsia="zh-CN" w:bidi="hi-IN"/>
        </w:rPr>
      </w:pPr>
      <w:r w:rsidRPr="00C82180">
        <w:rPr>
          <w:rFonts w:eastAsia="Droid Sans Fallback" w:cs="Times New Roman"/>
          <w:kern w:val="2"/>
          <w:szCs w:val="28"/>
          <w:lang w:eastAsia="zh-CN" w:bidi="hi-IN"/>
        </w:rPr>
        <w:t>по дисциплине «</w:t>
      </w:r>
      <w:r w:rsidR="00CF4D29" w:rsidRPr="00AD5304">
        <w:rPr>
          <w:rFonts w:eastAsia="Droid Sans Fallback" w:cs="Times New Roman"/>
          <w:kern w:val="2"/>
          <w:szCs w:val="28"/>
          <w:lang w:eastAsia="zh-CN" w:bidi="hi-IN"/>
        </w:rPr>
        <w:t>Технологии и инструментарий анализа больших данных</w:t>
      </w:r>
      <w:r w:rsidRPr="00C82180">
        <w:rPr>
          <w:rFonts w:eastAsia="Droid Sans Fallback" w:cs="Times New Roman"/>
          <w:kern w:val="2"/>
          <w:szCs w:val="28"/>
          <w:lang w:eastAsia="zh-CN" w:bidi="hi-IN"/>
        </w:rPr>
        <w:t>»</w:t>
      </w:r>
    </w:p>
    <w:p w14:paraId="6F9022DE" w14:textId="77777777" w:rsidR="00C82180" w:rsidRPr="00C82180" w:rsidRDefault="00C82180" w:rsidP="00C82180">
      <w:pPr>
        <w:widowControl w:val="0"/>
        <w:suppressAutoHyphens/>
        <w:spacing w:after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</w:p>
    <w:p w14:paraId="0796A23A" w14:textId="77777777" w:rsidR="00C82180" w:rsidRPr="00C82180" w:rsidRDefault="00C82180" w:rsidP="00C82180">
      <w:pPr>
        <w:widowControl w:val="0"/>
        <w:suppressAutoHyphens/>
        <w:spacing w:after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</w:p>
    <w:p w14:paraId="38DA3D0C" w14:textId="25C93753" w:rsidR="00C82180" w:rsidRPr="00182FEE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</w:pPr>
      <w:r w:rsidRPr="00C82180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Практическое занятие №</w:t>
      </w:r>
      <w:r w:rsidR="00E83959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</w:t>
      </w:r>
      <w:r w:rsidR="00182FEE"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  <w:t>3</w:t>
      </w:r>
    </w:p>
    <w:p w14:paraId="2764D51F" w14:textId="77777777" w:rsidR="00C82180" w:rsidRPr="00C82180" w:rsidRDefault="00C82180" w:rsidP="00C82180">
      <w:pPr>
        <w:widowControl w:val="0"/>
        <w:suppressAutoHyphens/>
        <w:spacing w:after="0"/>
        <w:jc w:val="left"/>
        <w:rPr>
          <w:rFonts w:eastAsia="Droid Sans Fallback" w:cs="Times New Roman"/>
          <w:kern w:val="2"/>
          <w:szCs w:val="28"/>
          <w:lang w:eastAsia="zh-CN" w:bidi="hi-IN"/>
        </w:rPr>
      </w:pPr>
    </w:p>
    <w:p w14:paraId="6250BEFB" w14:textId="77777777" w:rsidR="00C82180" w:rsidRPr="00C82180" w:rsidRDefault="00C82180" w:rsidP="00C82180">
      <w:pPr>
        <w:widowControl w:val="0"/>
        <w:suppressAutoHyphens/>
        <w:spacing w:after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</w:p>
    <w:tbl>
      <w:tblPr>
        <w:tblStyle w:val="af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4664"/>
        <w:gridCol w:w="973"/>
        <w:gridCol w:w="560"/>
        <w:gridCol w:w="1106"/>
      </w:tblGrid>
      <w:tr w:rsidR="00C82180" w:rsidRPr="00C82180" w14:paraId="7DAA0586" w14:textId="77777777" w:rsidTr="0059448B">
        <w:trPr>
          <w:gridAfter w:val="1"/>
          <w:wAfter w:w="1106" w:type="dxa"/>
        </w:trPr>
        <w:tc>
          <w:tcPr>
            <w:tcW w:w="2835" w:type="dxa"/>
          </w:tcPr>
          <w:p w14:paraId="4EBB9047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C82180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0C9ADF9E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664" w:type="dxa"/>
          </w:tcPr>
          <w:p w14:paraId="2C81727D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val="en-US" w:eastAsia="zh-CN" w:bidi="hi-IN"/>
              </w:rPr>
            </w:pPr>
            <w:r w:rsidRPr="00C82180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ИНБО-03-20, </w:t>
            </w:r>
            <w:proofErr w:type="spellStart"/>
            <w:r w:rsidRPr="00C82180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Першутов</w:t>
            </w:r>
            <w:proofErr w:type="spellEnd"/>
            <w:r w:rsidRPr="00C82180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Н.С.</w:t>
            </w:r>
          </w:p>
        </w:tc>
        <w:tc>
          <w:tcPr>
            <w:tcW w:w="1533" w:type="dxa"/>
            <w:gridSpan w:val="2"/>
          </w:tcPr>
          <w:p w14:paraId="7D11E0D3" w14:textId="77777777" w:rsidR="00C82180" w:rsidRPr="00C82180" w:rsidRDefault="00C82180" w:rsidP="00C82180">
            <w:pPr>
              <w:widowControl w:val="0"/>
              <w:pBdr>
                <w:bottom w:val="single" w:sz="12" w:space="1" w:color="auto"/>
              </w:pBdr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31EB006E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1F7C4684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C82180" w:rsidRPr="00C82180" w14:paraId="5551E2F2" w14:textId="77777777" w:rsidTr="0059448B">
        <w:trPr>
          <w:gridAfter w:val="1"/>
          <w:wAfter w:w="1106" w:type="dxa"/>
          <w:trHeight w:val="1549"/>
        </w:trPr>
        <w:tc>
          <w:tcPr>
            <w:tcW w:w="2835" w:type="dxa"/>
          </w:tcPr>
          <w:p w14:paraId="7EA2E222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49CA2750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664" w:type="dxa"/>
          </w:tcPr>
          <w:p w14:paraId="6D9BE8A2" w14:textId="7F02B415" w:rsidR="00C82180" w:rsidRPr="00C82180" w:rsidRDefault="00CF4D29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Парамонов </w:t>
            </w:r>
            <w:proofErr w:type="gramStart"/>
            <w:r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В.В</w:t>
            </w:r>
            <w:proofErr w:type="gramEnd"/>
            <w:r w:rsidRPr="00C82180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</w:p>
        </w:tc>
        <w:tc>
          <w:tcPr>
            <w:tcW w:w="1533" w:type="dxa"/>
            <w:gridSpan w:val="2"/>
          </w:tcPr>
          <w:p w14:paraId="113893DA" w14:textId="77777777" w:rsidR="00C82180" w:rsidRPr="00C82180" w:rsidRDefault="00C82180" w:rsidP="00C82180">
            <w:pPr>
              <w:widowControl w:val="0"/>
              <w:pBdr>
                <w:bottom w:val="single" w:sz="12" w:space="1" w:color="auto"/>
              </w:pBdr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28CD58E" w14:textId="77777777" w:rsidR="00C82180" w:rsidRPr="00C82180" w:rsidRDefault="00C82180" w:rsidP="00C82180">
            <w:pPr>
              <w:widowControl w:val="0"/>
              <w:pBdr>
                <w:bottom w:val="single" w:sz="12" w:space="1" w:color="auto"/>
              </w:pBdr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2FE98DBE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2DEF6DBE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C82180" w:rsidRPr="00C82180" w14:paraId="7FA24E72" w14:textId="77777777" w:rsidTr="0059448B">
        <w:trPr>
          <w:trHeight w:val="317"/>
        </w:trPr>
        <w:tc>
          <w:tcPr>
            <w:tcW w:w="2835" w:type="dxa"/>
          </w:tcPr>
          <w:p w14:paraId="417C3E59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670AD67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637" w:type="dxa"/>
            <w:gridSpan w:val="2"/>
          </w:tcPr>
          <w:p w14:paraId="3BB936CA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B77AC36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C82180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«__</w:t>
            </w:r>
            <w:proofErr w:type="gramStart"/>
            <w:r w:rsidRPr="00C82180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_»_</w:t>
            </w:r>
            <w:proofErr w:type="gramEnd"/>
            <w:r w:rsidRPr="00C82180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_______2023г.</w:t>
            </w:r>
          </w:p>
        </w:tc>
        <w:tc>
          <w:tcPr>
            <w:tcW w:w="1666" w:type="dxa"/>
            <w:gridSpan w:val="2"/>
          </w:tcPr>
          <w:p w14:paraId="491682BC" w14:textId="77777777" w:rsidR="00C82180" w:rsidRPr="00C82180" w:rsidRDefault="00C82180" w:rsidP="00C82180">
            <w:pPr>
              <w:widowControl w:val="0"/>
              <w:suppressAutoHyphens/>
              <w:spacing w:line="240" w:lineRule="auto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10A857B0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538C08C" w14:textId="77777777" w:rsidR="00C82180" w:rsidRPr="00C82180" w:rsidRDefault="00C82180" w:rsidP="00C82180">
      <w:pPr>
        <w:widowControl w:val="0"/>
        <w:suppressAutoHyphens/>
        <w:spacing w:after="0" w:line="240" w:lineRule="auto"/>
        <w:jc w:val="left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D3F8AE3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9BFD9A4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00D44BE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812F08A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9A2847F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4AC1D5FA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93AA97F" w14:textId="77777777" w:rsidR="00C82180" w:rsidRPr="00C82180" w:rsidRDefault="00C82180" w:rsidP="00C82180">
      <w:pPr>
        <w:widowControl w:val="0"/>
        <w:suppressAutoHyphens/>
        <w:spacing w:after="0" w:line="240" w:lineRule="auto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A85202A" w14:textId="77777777" w:rsidR="00C82180" w:rsidRPr="00C82180" w:rsidRDefault="00C82180" w:rsidP="00C82180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C82180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2023г.</w:t>
      </w:r>
    </w:p>
    <w:p w14:paraId="502FB97B" w14:textId="77777777" w:rsidR="00CB1624" w:rsidRDefault="00CB1624">
      <w:pPr>
        <w:spacing w:line="259" w:lineRule="auto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>
        <w:rPr>
          <w:rStyle w:val="a6"/>
          <w:b w:val="0"/>
          <w:bCs w:val="0"/>
          <w:smallCaps w:val="0"/>
          <w:color w:val="auto"/>
          <w:spacing w:val="0"/>
        </w:rPr>
        <w:br w:type="page"/>
      </w:r>
    </w:p>
    <w:p w14:paraId="286746A7" w14:textId="18CC5DB8" w:rsidR="00BF4927" w:rsidRDefault="003E1D86" w:rsidP="003E1D86">
      <w:pPr>
        <w:pStyle w:val="a4"/>
        <w:rPr>
          <w:rStyle w:val="a6"/>
          <w:b/>
          <w:bCs/>
          <w:smallCaps w:val="0"/>
          <w:color w:val="auto"/>
          <w:spacing w:val="0"/>
          <w:lang w:val="en-US"/>
        </w:rPr>
      </w:pPr>
      <w:r>
        <w:rPr>
          <w:rStyle w:val="a6"/>
          <w:b/>
          <w:bCs/>
          <w:smallCaps w:val="0"/>
          <w:color w:val="auto"/>
          <w:spacing w:val="0"/>
        </w:rPr>
        <w:lastRenderedPageBreak/>
        <w:t>Результат работы</w:t>
      </w:r>
      <w:r>
        <w:rPr>
          <w:rStyle w:val="a6"/>
          <w:b/>
          <w:bCs/>
          <w:smallCaps w:val="0"/>
          <w:color w:val="auto"/>
          <w:spacing w:val="0"/>
          <w:lang w:val="en-US"/>
        </w:rPr>
        <w:t>:</w:t>
      </w:r>
    </w:p>
    <w:p w14:paraId="7334286B" w14:textId="3AADFDF7" w:rsidR="003E1D86" w:rsidRDefault="00182FEE" w:rsidP="003E1D86">
      <w:pPr>
        <w:pStyle w:val="ab"/>
        <w:rPr>
          <w:rStyle w:val="a6"/>
          <w:b/>
          <w:bCs w:val="0"/>
          <w:smallCaps w:val="0"/>
          <w:color w:val="auto"/>
          <w:spacing w:val="0"/>
          <w:lang w:val="en-US"/>
        </w:rPr>
      </w:pPr>
      <w:r w:rsidRPr="00182FEE">
        <w:rPr>
          <w:rStyle w:val="a6"/>
          <w:b/>
          <w:bCs w:val="0"/>
          <w:smallCaps w:val="0"/>
          <w:color w:val="auto"/>
          <w:spacing w:val="0"/>
          <w:lang w:val="en-US"/>
        </w:rPr>
        <w:drawing>
          <wp:inline distT="0" distB="0" distL="0" distR="0" wp14:anchorId="3FF4BA82" wp14:editId="03902BEC">
            <wp:extent cx="4019550" cy="298196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693" cy="29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FEB4" w14:textId="1B88F61D" w:rsidR="003E1D86" w:rsidRDefault="003E1D86" w:rsidP="003E1D86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– Импорт необходимых библиотек</w:t>
      </w:r>
    </w:p>
    <w:p w14:paraId="3A653B15" w14:textId="15F668A6" w:rsidR="003E1D86" w:rsidRPr="00182FEE" w:rsidRDefault="003E1D86" w:rsidP="003E1D86">
      <w:pPr>
        <w:pStyle w:val="a7"/>
        <w:rPr>
          <w:rStyle w:val="a6"/>
          <w:b/>
          <w:bCs w:val="0"/>
          <w:smallCaps w:val="0"/>
          <w:color w:val="auto"/>
          <w:spacing w:val="0"/>
          <w:lang w:val="en-US"/>
        </w:rPr>
      </w:pPr>
      <w:r>
        <w:rPr>
          <w:rStyle w:val="a6"/>
          <w:b/>
          <w:bCs w:val="0"/>
          <w:smallCaps w:val="0"/>
          <w:color w:val="auto"/>
          <w:spacing w:val="0"/>
        </w:rPr>
        <w:lastRenderedPageBreak/>
        <w:t>Задание 1</w:t>
      </w:r>
      <w:r w:rsidR="00182FEE" w:rsidRPr="00182FEE">
        <w:rPr>
          <w:rStyle w:val="a6"/>
          <w:b/>
          <w:bCs w:val="0"/>
          <w:smallCaps w:val="0"/>
          <w:color w:val="auto"/>
          <w:spacing w:val="0"/>
        </w:rPr>
        <w:t xml:space="preserve">. </w:t>
      </w:r>
      <w:r w:rsidR="00182FEE" w:rsidRPr="00182FEE">
        <w:rPr>
          <w:rStyle w:val="a6"/>
          <w:b/>
          <w:bCs w:val="0"/>
          <w:smallCaps w:val="0"/>
          <w:color w:val="auto"/>
          <w:spacing w:val="0"/>
        </w:rPr>
        <w:t>Загрузить данные из файла “</w:t>
      </w:r>
      <w:r w:rsidR="00182FEE" w:rsidRPr="00182FEE">
        <w:rPr>
          <w:rStyle w:val="a6"/>
          <w:b/>
          <w:bCs w:val="0"/>
          <w:smallCaps w:val="0"/>
          <w:color w:val="auto"/>
          <w:spacing w:val="0"/>
          <w:lang w:val="en-US"/>
        </w:rPr>
        <w:t>insurance</w:t>
      </w:r>
      <w:r w:rsidR="00182FEE" w:rsidRPr="00182FEE">
        <w:rPr>
          <w:rStyle w:val="a6"/>
          <w:b/>
          <w:bCs w:val="0"/>
          <w:smallCaps w:val="0"/>
          <w:color w:val="auto"/>
          <w:spacing w:val="0"/>
        </w:rPr>
        <w:t>.</w:t>
      </w:r>
      <w:r w:rsidR="00182FEE" w:rsidRPr="00182FEE">
        <w:rPr>
          <w:rStyle w:val="a6"/>
          <w:b/>
          <w:bCs w:val="0"/>
          <w:smallCaps w:val="0"/>
          <w:color w:val="auto"/>
          <w:spacing w:val="0"/>
          <w:lang w:val="en-US"/>
        </w:rPr>
        <w:t>csv</w:t>
      </w:r>
      <w:r w:rsidR="00182FEE" w:rsidRPr="00182FEE">
        <w:rPr>
          <w:rStyle w:val="a6"/>
          <w:b/>
          <w:bCs w:val="0"/>
          <w:smallCaps w:val="0"/>
          <w:color w:val="auto"/>
          <w:spacing w:val="0"/>
        </w:rPr>
        <w:t xml:space="preserve">”. С помощью метода </w:t>
      </w:r>
      <w:proofErr w:type="gramStart"/>
      <w:r w:rsidR="00182FEE" w:rsidRPr="00182FEE">
        <w:rPr>
          <w:rStyle w:val="a6"/>
          <w:b/>
          <w:bCs w:val="0"/>
          <w:smallCaps w:val="0"/>
          <w:color w:val="auto"/>
          <w:spacing w:val="0"/>
          <w:lang w:val="en-US"/>
        </w:rPr>
        <w:t>describe</w:t>
      </w:r>
      <w:r w:rsidR="00182FEE" w:rsidRPr="00182FEE">
        <w:rPr>
          <w:rStyle w:val="a6"/>
          <w:b/>
          <w:bCs w:val="0"/>
          <w:smallCaps w:val="0"/>
          <w:color w:val="auto"/>
          <w:spacing w:val="0"/>
        </w:rPr>
        <w:t>(</w:t>
      </w:r>
      <w:proofErr w:type="gramEnd"/>
      <w:r w:rsidR="00182FEE" w:rsidRPr="00182FEE">
        <w:rPr>
          <w:rStyle w:val="a6"/>
          <w:b/>
          <w:bCs w:val="0"/>
          <w:smallCaps w:val="0"/>
          <w:color w:val="auto"/>
          <w:spacing w:val="0"/>
        </w:rPr>
        <w:t>) посмотреть статистику по данным.</w:t>
      </w:r>
    </w:p>
    <w:p w14:paraId="03C91B9D" w14:textId="113009C9" w:rsidR="003E1D86" w:rsidRDefault="00182FEE" w:rsidP="003E1D86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182FEE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7AF42940" wp14:editId="32692E93">
            <wp:extent cx="4628481" cy="3605053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C1A0" w14:textId="4DC30F3D" w:rsidR="0073629C" w:rsidRDefault="0073629C" w:rsidP="003E1D86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 – Импортирование данных</w:t>
      </w:r>
    </w:p>
    <w:p w14:paraId="1BBA862A" w14:textId="562D34E7" w:rsidR="00025D41" w:rsidRDefault="00025D41" w:rsidP="00025D41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lastRenderedPageBreak/>
        <w:t>Задание</w:t>
      </w:r>
      <w:r w:rsidR="00182FEE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</w:t>
      </w:r>
      <w:r w:rsidR="00182FEE" w:rsidRPr="00182FEE">
        <w:rPr>
          <w:rStyle w:val="a6"/>
          <w:b/>
          <w:bCs w:val="0"/>
          <w:smallCaps w:val="0"/>
          <w:color w:val="auto"/>
          <w:spacing w:val="0"/>
        </w:rPr>
        <w:t>3. Построить гистограммы для числовых показателей.</w:t>
      </w:r>
    </w:p>
    <w:p w14:paraId="3E2139FD" w14:textId="00723B80" w:rsidR="00025D41" w:rsidRDefault="00182FEE" w:rsidP="003E1D86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182FEE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39615C24" wp14:editId="6718A539">
            <wp:extent cx="5630061" cy="2276793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6DCD" w14:textId="09843B84" w:rsidR="00025D41" w:rsidRPr="00182FEE" w:rsidRDefault="00025D41" w:rsidP="003E1D86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182FEE">
        <w:rPr>
          <w:rStyle w:val="a6"/>
          <w:b/>
          <w:bCs w:val="0"/>
          <w:smallCaps w:val="0"/>
          <w:color w:val="auto"/>
          <w:spacing w:val="0"/>
          <w:lang w:val="en-US"/>
        </w:rPr>
        <w:t>3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.1 – </w:t>
      </w:r>
      <w:r w:rsidR="00182FEE">
        <w:rPr>
          <w:rStyle w:val="a6"/>
          <w:b/>
          <w:bCs w:val="0"/>
          <w:smallCaps w:val="0"/>
          <w:color w:val="auto"/>
          <w:spacing w:val="0"/>
        </w:rPr>
        <w:t>Построение гистограмм</w:t>
      </w:r>
    </w:p>
    <w:p w14:paraId="4E84F298" w14:textId="16C33CB8" w:rsidR="00025D41" w:rsidRDefault="00182FEE" w:rsidP="003E1D86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182FEE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5AFD2187" wp14:editId="3BFC2B35">
            <wp:extent cx="5620534" cy="869753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77C" w14:textId="415CC62D" w:rsidR="00025D41" w:rsidRDefault="00025D41" w:rsidP="00025D41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182FEE">
        <w:rPr>
          <w:rStyle w:val="a6"/>
          <w:b/>
          <w:bCs w:val="0"/>
          <w:smallCaps w:val="0"/>
          <w:color w:val="auto"/>
          <w:spacing w:val="0"/>
          <w:lang w:val="en-US"/>
        </w:rPr>
        <w:t>3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.2 – </w:t>
      </w:r>
      <w:r w:rsidR="00182FEE">
        <w:rPr>
          <w:rStyle w:val="a6"/>
          <w:b/>
          <w:bCs w:val="0"/>
          <w:smallCaps w:val="0"/>
          <w:color w:val="auto"/>
          <w:spacing w:val="0"/>
        </w:rPr>
        <w:t>Отрисованные гистограммы</w:t>
      </w:r>
    </w:p>
    <w:p w14:paraId="6288405D" w14:textId="6E931B32" w:rsidR="00182FEE" w:rsidRDefault="00182FEE" w:rsidP="00025D41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182FEE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29FBAA9C" wp14:editId="72F54E44">
            <wp:extent cx="5439182" cy="8491784"/>
            <wp:effectExtent l="0" t="0" r="952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561" cy="84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B9B" w14:textId="6277603D" w:rsidR="00ED75E5" w:rsidRDefault="00182FEE" w:rsidP="00025D41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Pr="00BB68B2">
        <w:rPr>
          <w:rStyle w:val="a6"/>
          <w:b/>
          <w:bCs w:val="0"/>
          <w:smallCaps w:val="0"/>
          <w:color w:val="auto"/>
          <w:spacing w:val="0"/>
        </w:rPr>
        <w:t>3</w:t>
      </w:r>
      <w:r>
        <w:rPr>
          <w:rStyle w:val="a6"/>
          <w:b/>
          <w:bCs w:val="0"/>
          <w:smallCaps w:val="0"/>
          <w:color w:val="auto"/>
          <w:spacing w:val="0"/>
        </w:rPr>
        <w:t>.2 – Отрисованные гистограммы</w:t>
      </w:r>
    </w:p>
    <w:p w14:paraId="72100033" w14:textId="225C6F10" w:rsidR="00ED75E5" w:rsidRPr="00025D41" w:rsidRDefault="00ED75E5" w:rsidP="00ED75E5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lastRenderedPageBreak/>
        <w:t xml:space="preserve">Задание </w:t>
      </w:r>
      <w:r w:rsidR="00BB68B2" w:rsidRPr="00BB68B2">
        <w:rPr>
          <w:rStyle w:val="a6"/>
          <w:b/>
          <w:bCs w:val="0"/>
          <w:smallCaps w:val="0"/>
          <w:color w:val="auto"/>
          <w:spacing w:val="0"/>
        </w:rPr>
        <w:t>4. Найти меры центральной тенденции и меры разброса для индекса массы тела (</w:t>
      </w:r>
      <w:proofErr w:type="spellStart"/>
      <w:r w:rsidR="00BB68B2" w:rsidRPr="00BB68B2">
        <w:rPr>
          <w:rStyle w:val="a6"/>
          <w:b/>
          <w:bCs w:val="0"/>
          <w:smallCaps w:val="0"/>
          <w:color w:val="auto"/>
          <w:spacing w:val="0"/>
        </w:rPr>
        <w:t>bmi</w:t>
      </w:r>
      <w:proofErr w:type="spellEnd"/>
      <w:r w:rsidR="00BB68B2" w:rsidRPr="00BB68B2">
        <w:rPr>
          <w:rStyle w:val="a6"/>
          <w:b/>
          <w:bCs w:val="0"/>
          <w:smallCaps w:val="0"/>
          <w:color w:val="auto"/>
          <w:spacing w:val="0"/>
        </w:rPr>
        <w:t>) и расходов (</w:t>
      </w:r>
      <w:proofErr w:type="spellStart"/>
      <w:r w:rsidR="00BB68B2" w:rsidRPr="00BB68B2">
        <w:rPr>
          <w:rStyle w:val="a6"/>
          <w:b/>
          <w:bCs w:val="0"/>
          <w:smallCaps w:val="0"/>
          <w:color w:val="auto"/>
          <w:spacing w:val="0"/>
        </w:rPr>
        <w:t>charges</w:t>
      </w:r>
      <w:proofErr w:type="spellEnd"/>
      <w:r w:rsidR="00BB68B2" w:rsidRPr="00BB68B2">
        <w:rPr>
          <w:rStyle w:val="a6"/>
          <w:b/>
          <w:bCs w:val="0"/>
          <w:smallCaps w:val="0"/>
          <w:color w:val="auto"/>
          <w:spacing w:val="0"/>
        </w:rPr>
        <w:t>). Отобразить результаты в виде текста и на гистограммах (3 вертикальные линии). Добавить легенду на графики.</w:t>
      </w:r>
    </w:p>
    <w:p w14:paraId="5FA3D90C" w14:textId="4936B237" w:rsidR="00BB68B2" w:rsidRP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>Меры центральной тенденции:</w:t>
      </w:r>
    </w:p>
    <w:p w14:paraId="133855F1" w14:textId="525FC830" w:rsidR="00BB68B2" w:rsidRP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   • Мода – это значение, которое наиболее часто встречается в выборке.</w:t>
      </w:r>
    </w:p>
    <w:p w14:paraId="55977386" w14:textId="3F8FBBF8" w:rsidR="00BB68B2" w:rsidRP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   • Медиана. Для нечетного количества элементов медиана равна центральному элементу в отсортированном массиве. Для четного количества элементов медиана равна среднему двух центральных элементов в отсортированном массиве.</w:t>
      </w:r>
    </w:p>
    <w:p w14:paraId="24CE58A5" w14:textId="77777777" w:rsid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   • Среднее – сумма значений всех элементов выборки, деленное на их количество.</w:t>
      </w:r>
    </w:p>
    <w:p w14:paraId="51E35AEC" w14:textId="20C79C92" w:rsidR="00BB68B2" w:rsidRP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>Меры разброса:</w:t>
      </w:r>
    </w:p>
    <w:p w14:paraId="6DB08A7D" w14:textId="6CA562F4" w:rsidR="00BB68B2" w:rsidRP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   • Размах – разница между максимальным и минимальным значением выборки</w:t>
      </w:r>
      <w:r>
        <w:rPr>
          <w:rStyle w:val="a6"/>
          <w:b w:val="0"/>
          <w:bCs w:val="0"/>
          <w:smallCaps w:val="0"/>
          <w:color w:val="auto"/>
          <w:spacing w:val="0"/>
        </w:rPr>
        <w:t>.</w:t>
      </w:r>
    </w:p>
    <w:p w14:paraId="12E69015" w14:textId="1FD22BF8" w:rsidR="00BB68B2" w:rsidRP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   • Стандартное отклонение – Это корень из дисперсии, которая вычисляется по формуле (∑(</w:t>
      </w:r>
      <w:r w:rsidRPr="00BB68B2">
        <w:rPr>
          <w:rStyle w:val="a6"/>
          <w:rFonts w:ascii="Cambria Math" w:hAnsi="Cambria Math" w:cs="Cambria Math"/>
          <w:b w:val="0"/>
          <w:bCs w:val="0"/>
          <w:smallCaps w:val="0"/>
          <w:color w:val="auto"/>
          <w:spacing w:val="0"/>
        </w:rPr>
        <w:t>𝑥𝑖</w:t>
      </w:r>
      <w:r w:rsidRPr="00BB68B2">
        <w:rPr>
          <w:rStyle w:val="a6"/>
          <w:b w:val="0"/>
          <w:bCs w:val="0"/>
          <w:smallCaps w:val="0"/>
          <w:color w:val="auto"/>
          <w:spacing w:val="0"/>
        </w:rPr>
        <w:t>−</w:t>
      </w:r>
      <w:proofErr w:type="gramStart"/>
      <w:r w:rsidRPr="00BB68B2">
        <w:rPr>
          <w:rStyle w:val="a6"/>
          <w:rFonts w:ascii="Cambria Math" w:hAnsi="Cambria Math" w:cs="Cambria Math"/>
          <w:b w:val="0"/>
          <w:bCs w:val="0"/>
          <w:smallCaps w:val="0"/>
          <w:color w:val="auto"/>
          <w:spacing w:val="0"/>
        </w:rPr>
        <w:t>𝑥</w:t>
      </w:r>
      <w:r w:rsidRPr="00BB68B2">
        <w:rPr>
          <w:rStyle w:val="a6"/>
          <w:rFonts w:cs="Times New Roman"/>
          <w:b w:val="0"/>
          <w:bCs w:val="0"/>
          <w:smallCaps w:val="0"/>
          <w:color w:val="auto"/>
          <w:spacing w:val="0"/>
        </w:rPr>
        <w:t>̅</w:t>
      </w:r>
      <w:r w:rsidRPr="00BB68B2">
        <w:rPr>
          <w:rStyle w:val="a6"/>
          <w:b w:val="0"/>
          <w:bCs w:val="0"/>
          <w:smallCaps w:val="0"/>
          <w:color w:val="auto"/>
          <w:spacing w:val="0"/>
        </w:rPr>
        <w:t>)^</w:t>
      </w:r>
      <w:proofErr w:type="gramEnd"/>
      <w:r w:rsidRPr="00BB68B2">
        <w:rPr>
          <w:rStyle w:val="a6"/>
          <w:b w:val="0"/>
          <w:bCs w:val="0"/>
          <w:smallCaps w:val="0"/>
          <w:color w:val="auto"/>
          <w:spacing w:val="0"/>
        </w:rPr>
        <w:t>2)/(</w:t>
      </w:r>
      <w:r w:rsidRPr="00BB68B2">
        <w:rPr>
          <w:rStyle w:val="a6"/>
          <w:rFonts w:ascii="Cambria Math" w:hAnsi="Cambria Math" w:cs="Cambria Math"/>
          <w:b w:val="0"/>
          <w:bCs w:val="0"/>
          <w:smallCaps w:val="0"/>
          <w:color w:val="auto"/>
          <w:spacing w:val="0"/>
        </w:rPr>
        <w:t>𝑛</w:t>
      </w:r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−1), где </w:t>
      </w:r>
      <w:r w:rsidRPr="00BB68B2">
        <w:rPr>
          <w:rStyle w:val="a6"/>
          <w:rFonts w:ascii="Cambria Math" w:hAnsi="Cambria Math" w:cs="Cambria Math"/>
          <w:b w:val="0"/>
          <w:bCs w:val="0"/>
          <w:smallCaps w:val="0"/>
          <w:color w:val="auto"/>
          <w:spacing w:val="0"/>
        </w:rPr>
        <w:t>𝑥</w:t>
      </w:r>
      <w:r w:rsidRPr="00BB68B2">
        <w:rPr>
          <w:rStyle w:val="a6"/>
          <w:rFonts w:cs="Times New Roman"/>
          <w:b w:val="0"/>
          <w:bCs w:val="0"/>
          <w:smallCaps w:val="0"/>
          <w:color w:val="auto"/>
          <w:spacing w:val="0"/>
        </w:rPr>
        <w:t>̅</w:t>
      </w:r>
      <w:r w:rsidRPr="00BB68B2">
        <w:rPr>
          <w:rStyle w:val="a6"/>
          <w:b w:val="0"/>
          <w:bCs w:val="0"/>
          <w:smallCaps w:val="0"/>
          <w:color w:val="auto"/>
          <w:spacing w:val="0"/>
        </w:rPr>
        <w:t>– это среднее выборки. Для генеральной совокупности такой показатель называется среднеквадратическим отклонением.</w:t>
      </w:r>
    </w:p>
    <w:p w14:paraId="41B2E9D8" w14:textId="32324128" w:rsidR="00BB68B2" w:rsidRPr="00BB68B2" w:rsidRDefault="00BB68B2" w:rsidP="00BB68B2">
      <w:pPr>
        <w:pStyle w:val="af5"/>
        <w:jc w:val="left"/>
        <w:rPr>
          <w:rStyle w:val="a6"/>
          <w:b w:val="0"/>
          <w:bCs w:val="0"/>
          <w:smallCaps w:val="0"/>
          <w:color w:val="auto"/>
          <w:spacing w:val="0"/>
        </w:rPr>
      </w:pPr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   • </w:t>
      </w:r>
      <w:proofErr w:type="spellStart"/>
      <w:r w:rsidRPr="00BB68B2">
        <w:rPr>
          <w:rStyle w:val="a6"/>
          <w:b w:val="0"/>
          <w:bCs w:val="0"/>
          <w:smallCaps w:val="0"/>
          <w:color w:val="auto"/>
          <w:spacing w:val="0"/>
        </w:rPr>
        <w:t>Межквартильный</w:t>
      </w:r>
      <w:proofErr w:type="spellEnd"/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размах (IQR). Для всех выборок существуют такие отсечки, которые называются «квартили», их всего три: Q1, Q2 и Q3. </w:t>
      </w:r>
      <w:proofErr w:type="spellStart"/>
      <w:r w:rsidRPr="00BB68B2">
        <w:rPr>
          <w:rStyle w:val="a6"/>
          <w:b w:val="0"/>
          <w:bCs w:val="0"/>
          <w:smallCaps w:val="0"/>
          <w:color w:val="auto"/>
          <w:spacing w:val="0"/>
        </w:rPr>
        <w:t>Межквартильный</w:t>
      </w:r>
      <w:proofErr w:type="spellEnd"/>
      <w:r w:rsidRPr="00BB68B2">
        <w:rPr>
          <w:rStyle w:val="a6"/>
          <w:b w:val="0"/>
          <w:bCs w:val="0"/>
          <w:smallCaps w:val="0"/>
          <w:color w:val="auto"/>
          <w:spacing w:val="0"/>
        </w:rPr>
        <w:t xml:space="preserve"> размах – разность между Q3 (75%) и Q1 (25%), это ширина интервала, который содержит 50% данных.</w:t>
      </w:r>
    </w:p>
    <w:p w14:paraId="6F623EB2" w14:textId="1E7ED260" w:rsidR="00025D41" w:rsidRDefault="00D110FC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D110FC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02598226" wp14:editId="5A1E11E3">
            <wp:extent cx="6120130" cy="506603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0C0E" w14:textId="7FD3E741" w:rsid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BB68B2">
        <w:rPr>
          <w:rStyle w:val="a6"/>
          <w:b/>
          <w:bCs w:val="0"/>
          <w:smallCaps w:val="0"/>
          <w:color w:val="auto"/>
          <w:spacing w:val="0"/>
        </w:rPr>
        <w:t>4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.1 – </w:t>
      </w:r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Меры центральной тенденции для индекса массы тела (</w:t>
      </w:r>
      <w:proofErr w:type="spellStart"/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bmi</w:t>
      </w:r>
      <w:proofErr w:type="spellEnd"/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)</w:t>
      </w:r>
    </w:p>
    <w:p w14:paraId="2D45962D" w14:textId="49B97A9C" w:rsidR="00ED75E5" w:rsidRDefault="00D110FC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D110FC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6BA17CEC" wp14:editId="0F98CCBB">
            <wp:extent cx="5720080" cy="56832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288" cy="56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64B8" w14:textId="5CFC0D4D" w:rsid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BB68B2">
        <w:rPr>
          <w:rStyle w:val="a6"/>
          <w:b/>
          <w:bCs w:val="0"/>
          <w:smallCaps w:val="0"/>
          <w:color w:val="auto"/>
          <w:spacing w:val="0"/>
        </w:rPr>
        <w:t>4</w:t>
      </w:r>
      <w:r>
        <w:rPr>
          <w:rStyle w:val="a6"/>
          <w:b/>
          <w:bCs w:val="0"/>
          <w:smallCaps w:val="0"/>
          <w:color w:val="auto"/>
          <w:spacing w:val="0"/>
        </w:rPr>
        <w:t>.2 –</w:t>
      </w:r>
      <w:r w:rsidR="00D110FC" w:rsidRPr="00D110FC">
        <w:t xml:space="preserve"> </w:t>
      </w:r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Меры разброса для индекса массы тела (</w:t>
      </w:r>
      <w:proofErr w:type="spellStart"/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bmi</w:t>
      </w:r>
      <w:proofErr w:type="spellEnd"/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)</w:t>
      </w:r>
    </w:p>
    <w:p w14:paraId="63E3CE7B" w14:textId="7DF3A349" w:rsidR="00ED75E5" w:rsidRDefault="00D110FC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D110FC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06CC1990" wp14:editId="1E75CB67">
            <wp:extent cx="6120130" cy="518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BCC0" w14:textId="1BFC51D3" w:rsid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BB68B2">
        <w:rPr>
          <w:rStyle w:val="a6"/>
          <w:b/>
          <w:bCs w:val="0"/>
          <w:smallCaps w:val="0"/>
          <w:color w:val="auto"/>
          <w:spacing w:val="0"/>
        </w:rPr>
        <w:t>4</w:t>
      </w:r>
      <w:r>
        <w:rPr>
          <w:rStyle w:val="a6"/>
          <w:b/>
          <w:bCs w:val="0"/>
          <w:smallCaps w:val="0"/>
          <w:color w:val="auto"/>
          <w:spacing w:val="0"/>
        </w:rPr>
        <w:t>.3 –</w:t>
      </w:r>
      <w:r w:rsidR="00D110FC">
        <w:rPr>
          <w:rStyle w:val="a6"/>
          <w:b/>
          <w:bCs w:val="0"/>
          <w:smallCaps w:val="0"/>
          <w:color w:val="auto"/>
          <w:spacing w:val="0"/>
        </w:rPr>
        <w:t xml:space="preserve"> </w:t>
      </w:r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Меры центральной тенденции для расходов (</w:t>
      </w:r>
      <w:proofErr w:type="spellStart"/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charges</w:t>
      </w:r>
      <w:proofErr w:type="spellEnd"/>
      <w:r w:rsidR="00D110FC" w:rsidRPr="00D110FC">
        <w:rPr>
          <w:rStyle w:val="a6"/>
          <w:b/>
          <w:bCs w:val="0"/>
          <w:smallCaps w:val="0"/>
          <w:color w:val="auto"/>
          <w:spacing w:val="0"/>
        </w:rPr>
        <w:t>)</w:t>
      </w:r>
    </w:p>
    <w:p w14:paraId="77A0E1EE" w14:textId="2EEBD463" w:rsidR="00D110FC" w:rsidRDefault="00D110FC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D110FC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738EB8EA" wp14:editId="04A33CF6">
            <wp:extent cx="6120130" cy="6159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D281" w14:textId="4261F712" w:rsidR="00D110FC" w:rsidRDefault="00D110FC" w:rsidP="00D110FC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4.</w:t>
      </w:r>
      <w:r>
        <w:rPr>
          <w:rStyle w:val="a6"/>
          <w:b/>
          <w:bCs w:val="0"/>
          <w:smallCaps w:val="0"/>
          <w:color w:val="auto"/>
          <w:spacing w:val="0"/>
        </w:rPr>
        <w:t>4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</w:t>
      </w:r>
      <w:r w:rsidRPr="00D110FC">
        <w:rPr>
          <w:rStyle w:val="a6"/>
          <w:b/>
          <w:bCs w:val="0"/>
          <w:smallCaps w:val="0"/>
          <w:color w:val="auto"/>
          <w:spacing w:val="0"/>
        </w:rPr>
        <w:t>Меры разброса для расходов (</w:t>
      </w:r>
      <w:proofErr w:type="spellStart"/>
      <w:r w:rsidRPr="00D110FC">
        <w:rPr>
          <w:rStyle w:val="a6"/>
          <w:b/>
          <w:bCs w:val="0"/>
          <w:smallCaps w:val="0"/>
          <w:color w:val="auto"/>
          <w:spacing w:val="0"/>
        </w:rPr>
        <w:t>charges</w:t>
      </w:r>
      <w:proofErr w:type="spellEnd"/>
      <w:r w:rsidRPr="00D110FC">
        <w:rPr>
          <w:rStyle w:val="a6"/>
          <w:b/>
          <w:bCs w:val="0"/>
          <w:smallCaps w:val="0"/>
          <w:color w:val="auto"/>
          <w:spacing w:val="0"/>
        </w:rPr>
        <w:t>)</w:t>
      </w:r>
    </w:p>
    <w:p w14:paraId="283FA5B8" w14:textId="77777777" w:rsidR="00D110FC" w:rsidRPr="00ED75E5" w:rsidRDefault="00D110FC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</w:p>
    <w:p w14:paraId="3933EF20" w14:textId="3C521093" w:rsidR="00ED75E5" w:rsidRDefault="00ED75E5" w:rsidP="00ED75E5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lastRenderedPageBreak/>
        <w:t xml:space="preserve">Задание </w:t>
      </w:r>
      <w:r w:rsidR="00195FC3" w:rsidRPr="00195FC3">
        <w:rPr>
          <w:rStyle w:val="a6"/>
          <w:b/>
          <w:bCs w:val="0"/>
          <w:smallCaps w:val="0"/>
          <w:color w:val="auto"/>
          <w:spacing w:val="0"/>
        </w:rPr>
        <w:t xml:space="preserve">5. Построить </w:t>
      </w:r>
      <w:proofErr w:type="spellStart"/>
      <w:r w:rsidR="00195FC3" w:rsidRPr="00195FC3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="00195FC3" w:rsidRPr="00195FC3">
        <w:rPr>
          <w:rStyle w:val="a6"/>
          <w:b/>
          <w:bCs w:val="0"/>
          <w:smallCaps w:val="0"/>
          <w:color w:val="auto"/>
          <w:spacing w:val="0"/>
        </w:rPr>
        <w:t xml:space="preserve"> для числовых показателей. Названия графиков должны соответствовать названиям признаков.</w:t>
      </w:r>
    </w:p>
    <w:p w14:paraId="7FDA827A" w14:textId="387A3538" w:rsidR="00ED75E5" w:rsidRPr="00195FC3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43586795" wp14:editId="318A887C">
            <wp:extent cx="5525271" cy="20005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FAA6" w14:textId="22577B20" w:rsid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195FC3"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.1 –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 xml:space="preserve"> для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bmi</w:t>
      </w:r>
      <w:proofErr w:type="spellEnd"/>
    </w:p>
    <w:p w14:paraId="221FFA0C" w14:textId="2C0D311E" w:rsidR="00ED75E5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11221BDA" wp14:editId="3FD1F3A0">
            <wp:extent cx="4157658" cy="4069225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704" cy="407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84B1" w14:textId="60B689FB" w:rsid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195FC3"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.2 –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 xml:space="preserve"> для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bmi</w:t>
      </w:r>
      <w:proofErr w:type="spellEnd"/>
    </w:p>
    <w:p w14:paraId="6F45A46F" w14:textId="300C7233" w:rsidR="00ED75E5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6885E657" wp14:editId="73E2934F">
            <wp:extent cx="5525271" cy="2686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6DE5" w14:textId="0D18FDC0" w:rsidR="00ED75E5" w:rsidRP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195FC3"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.3 –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 xml:space="preserve"> для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age</w:t>
      </w:r>
      <w:proofErr w:type="spellEnd"/>
    </w:p>
    <w:p w14:paraId="7AB36720" w14:textId="17FD8A0D" w:rsidR="00ED75E5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74A5CA12" wp14:editId="3D2D12C0">
            <wp:extent cx="4548505" cy="4436185"/>
            <wp:effectExtent l="0" t="0" r="444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0587" cy="44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BFFA" w14:textId="379E669A" w:rsid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195FC3"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 w:rsidRPr="00ED75E5">
        <w:rPr>
          <w:rStyle w:val="a6"/>
          <w:b/>
          <w:bCs w:val="0"/>
          <w:smallCaps w:val="0"/>
          <w:color w:val="auto"/>
          <w:spacing w:val="0"/>
        </w:rPr>
        <w:t>4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 xml:space="preserve"> для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age</w:t>
      </w:r>
      <w:proofErr w:type="spellEnd"/>
    </w:p>
    <w:p w14:paraId="0407E0B9" w14:textId="22B946AA" w:rsidR="00ED75E5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38D8BFB9" wp14:editId="7119E361">
            <wp:extent cx="6120130" cy="24752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F5EC" w14:textId="4BFF0619" w:rsidR="00ED75E5" w:rsidRDefault="00ED75E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195FC3"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 w:rsidR="003E4595" w:rsidRPr="00182FEE"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 xml:space="preserve"> для </w:t>
      </w:r>
      <w:proofErr w:type="spellStart"/>
      <w:r w:rsidR="002E1484" w:rsidRPr="002E1484">
        <w:rPr>
          <w:rStyle w:val="a6"/>
          <w:b/>
          <w:bCs w:val="0"/>
          <w:smallCaps w:val="0"/>
          <w:color w:val="auto"/>
          <w:spacing w:val="0"/>
        </w:rPr>
        <w:t>children</w:t>
      </w:r>
      <w:proofErr w:type="spellEnd"/>
    </w:p>
    <w:p w14:paraId="51C07C66" w14:textId="1199CAD2" w:rsid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209DE820" wp14:editId="6A44C31C">
            <wp:extent cx="5539105" cy="5231058"/>
            <wp:effectExtent l="0" t="0" r="444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2788" cy="52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96AE" w14:textId="3E7A48B4" w:rsidR="002E1484" w:rsidRP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  <w:lang w:val="en-US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5.</w:t>
      </w:r>
      <w:r>
        <w:rPr>
          <w:rStyle w:val="a6"/>
          <w:b/>
          <w:bCs w:val="0"/>
          <w:smallCaps w:val="0"/>
          <w:color w:val="auto"/>
          <w:spacing w:val="0"/>
          <w:lang w:val="en-US"/>
        </w:rPr>
        <w:t>6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– box-plot </w:t>
      </w:r>
      <w:r w:rsidRPr="002E1484">
        <w:rPr>
          <w:rStyle w:val="a6"/>
          <w:b/>
          <w:bCs w:val="0"/>
          <w:smallCaps w:val="0"/>
          <w:color w:val="auto"/>
          <w:spacing w:val="0"/>
        </w:rPr>
        <w:t>для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children</w:t>
      </w:r>
    </w:p>
    <w:p w14:paraId="2DC90469" w14:textId="4490B284" w:rsid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45DA8377" wp14:editId="6AF24924">
            <wp:extent cx="5963482" cy="260068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5335" w14:textId="794ED659" w:rsidR="002E1484" w:rsidRP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  <w:lang w:val="en-US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5.</w:t>
      </w:r>
      <w:r>
        <w:rPr>
          <w:rStyle w:val="a6"/>
          <w:b/>
          <w:bCs w:val="0"/>
          <w:smallCaps w:val="0"/>
          <w:color w:val="auto"/>
          <w:spacing w:val="0"/>
          <w:lang w:val="en-US"/>
        </w:rPr>
        <w:t>7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– box-plot </w:t>
      </w:r>
      <w:r w:rsidRPr="002E1484">
        <w:rPr>
          <w:rStyle w:val="a6"/>
          <w:b/>
          <w:bCs w:val="0"/>
          <w:smallCaps w:val="0"/>
          <w:color w:val="auto"/>
          <w:spacing w:val="0"/>
        </w:rPr>
        <w:t>для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charges</w:t>
      </w:r>
    </w:p>
    <w:p w14:paraId="767DD099" w14:textId="0D49C5C1" w:rsid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7712D0A6" wp14:editId="5B5CE767">
            <wp:extent cx="5205730" cy="4909741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9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844" w14:textId="385782CE" w:rsidR="002E1484" w:rsidRP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  <w:lang w:val="en-US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5.</w:t>
      </w:r>
      <w:r>
        <w:rPr>
          <w:rStyle w:val="a6"/>
          <w:b/>
          <w:bCs w:val="0"/>
          <w:smallCaps w:val="0"/>
          <w:color w:val="auto"/>
          <w:spacing w:val="0"/>
          <w:lang w:val="en-US"/>
        </w:rPr>
        <w:t>8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– box-plot </w:t>
      </w:r>
      <w:r w:rsidRPr="002E1484">
        <w:rPr>
          <w:rStyle w:val="a6"/>
          <w:b/>
          <w:bCs w:val="0"/>
          <w:smallCaps w:val="0"/>
          <w:color w:val="auto"/>
          <w:spacing w:val="0"/>
        </w:rPr>
        <w:t>для</w:t>
      </w:r>
      <w:r w:rsidRPr="002E1484">
        <w:rPr>
          <w:rStyle w:val="a6"/>
          <w:b/>
          <w:bCs w:val="0"/>
          <w:smallCaps w:val="0"/>
          <w:color w:val="auto"/>
          <w:spacing w:val="0"/>
          <w:lang w:val="en-US"/>
        </w:rPr>
        <w:t xml:space="preserve"> charges</w:t>
      </w:r>
    </w:p>
    <w:p w14:paraId="550B3E7D" w14:textId="655F8C57" w:rsid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5A434B59" wp14:editId="7FB16527">
            <wp:extent cx="5372735" cy="491845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261" cy="492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DE64" w14:textId="50CF6F5D" w:rsid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5.</w:t>
      </w:r>
      <w:r w:rsidRPr="002E1484">
        <w:rPr>
          <w:rStyle w:val="a6"/>
          <w:b/>
          <w:bCs w:val="0"/>
          <w:smallCaps w:val="0"/>
          <w:color w:val="auto"/>
          <w:spacing w:val="0"/>
        </w:rPr>
        <w:t>9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общий </w:t>
      </w:r>
      <w:proofErr w:type="spellStart"/>
      <w:r w:rsidRPr="002E1484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Pr="002E1484">
        <w:rPr>
          <w:rStyle w:val="a6"/>
          <w:b/>
          <w:bCs w:val="0"/>
          <w:smallCaps w:val="0"/>
          <w:color w:val="auto"/>
          <w:spacing w:val="0"/>
        </w:rPr>
        <w:t xml:space="preserve"> 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используя библиотеку </w:t>
      </w:r>
      <w:proofErr w:type="spellStart"/>
      <w:r w:rsidRPr="002E1484">
        <w:rPr>
          <w:rStyle w:val="a6"/>
          <w:b/>
          <w:bCs w:val="0"/>
          <w:smallCaps w:val="0"/>
          <w:color w:val="auto"/>
          <w:spacing w:val="0"/>
        </w:rPr>
        <w:t>seaborn</w:t>
      </w:r>
      <w:proofErr w:type="spellEnd"/>
    </w:p>
    <w:p w14:paraId="52193078" w14:textId="026A243A" w:rsid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2E1484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39B2E53D" wp14:editId="38A1D086">
            <wp:extent cx="4496380" cy="492905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2004" cy="49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7ED7" w14:textId="2F6BA4AD" w:rsidR="002E1484" w:rsidRPr="002E1484" w:rsidRDefault="002E1484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5.</w:t>
      </w:r>
      <w:r w:rsidRPr="002E1484">
        <w:rPr>
          <w:rStyle w:val="a6"/>
          <w:b/>
          <w:bCs w:val="0"/>
          <w:smallCaps w:val="0"/>
          <w:color w:val="auto"/>
          <w:spacing w:val="0"/>
        </w:rPr>
        <w:t>10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</w:t>
      </w:r>
      <w:r w:rsidRPr="002E1484">
        <w:rPr>
          <w:rStyle w:val="a6"/>
          <w:b/>
          <w:bCs w:val="0"/>
          <w:smallCaps w:val="0"/>
          <w:color w:val="auto"/>
          <w:spacing w:val="0"/>
        </w:rPr>
        <w:t xml:space="preserve"> 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общий </w:t>
      </w:r>
      <w:proofErr w:type="spellStart"/>
      <w:r w:rsidRPr="002E1484">
        <w:rPr>
          <w:rStyle w:val="a6"/>
          <w:b/>
          <w:bCs w:val="0"/>
          <w:smallCaps w:val="0"/>
          <w:color w:val="auto"/>
          <w:spacing w:val="0"/>
        </w:rPr>
        <w:t>box-plot</w:t>
      </w:r>
      <w:proofErr w:type="spellEnd"/>
      <w:r w:rsidRPr="002E1484">
        <w:rPr>
          <w:rStyle w:val="a6"/>
          <w:b/>
          <w:bCs w:val="0"/>
          <w:smallCaps w:val="0"/>
          <w:color w:val="auto"/>
          <w:spacing w:val="0"/>
        </w:rPr>
        <w:t xml:space="preserve"> 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используя библиотеку </w:t>
      </w:r>
      <w:r>
        <w:rPr>
          <w:rStyle w:val="a6"/>
          <w:b/>
          <w:bCs w:val="0"/>
          <w:smallCaps w:val="0"/>
          <w:color w:val="auto"/>
          <w:spacing w:val="0"/>
          <w:lang w:val="en-US"/>
        </w:rPr>
        <w:t>matplotlib</w:t>
      </w:r>
    </w:p>
    <w:p w14:paraId="0B4C7621" w14:textId="07AA56B1" w:rsidR="003E4595" w:rsidRPr="00182FEE" w:rsidRDefault="003E4595" w:rsidP="003E4595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Задание </w:t>
      </w:r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 xml:space="preserve">6. Используя признак </w:t>
      </w:r>
      <w:proofErr w:type="spellStart"/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>charges</w:t>
      </w:r>
      <w:proofErr w:type="spellEnd"/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 xml:space="preserve"> или </w:t>
      </w:r>
      <w:proofErr w:type="spellStart"/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>imb</w:t>
      </w:r>
      <w:proofErr w:type="spellEnd"/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 xml:space="preserve">, проверить, выполняется ли центральная предельная теорема. Использовать различные длины выборок n. Количество выборок = 300. Вывести результат в виде гистограмм. Найти </w:t>
      </w:r>
      <w:r w:rsidR="00A030D2" w:rsidRPr="00A030D2">
        <w:rPr>
          <w:rStyle w:val="a6"/>
          <w:b/>
          <w:bCs w:val="0"/>
          <w:smallCaps w:val="0"/>
          <w:color w:val="auto"/>
          <w:spacing w:val="0"/>
        </w:rPr>
        <w:lastRenderedPageBreak/>
        <w:t>стандартное отклонение и среднее для полученных распределений.</w:t>
      </w:r>
    </w:p>
    <w:p w14:paraId="3CD864C3" w14:textId="4C7CB3F9" w:rsidR="00ED75E5" w:rsidRDefault="00A030D2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A030D2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671140E1" wp14:editId="6F4AEFED">
            <wp:extent cx="4967189" cy="3337057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544" cy="33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EA9C" w14:textId="63FC0441" w:rsidR="003E4595" w:rsidRPr="00A030D2" w:rsidRDefault="003E4595" w:rsidP="003E459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>6</w:t>
      </w:r>
      <w:r w:rsidRPr="003E4595">
        <w:rPr>
          <w:rStyle w:val="a6"/>
          <w:b/>
          <w:bCs w:val="0"/>
          <w:smallCaps w:val="0"/>
          <w:color w:val="auto"/>
          <w:spacing w:val="0"/>
        </w:rPr>
        <w:t>.1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 w:rsidR="00A030D2">
        <w:rPr>
          <w:rStyle w:val="a6"/>
          <w:b/>
          <w:bCs w:val="0"/>
          <w:smallCaps w:val="0"/>
          <w:color w:val="auto"/>
          <w:spacing w:val="0"/>
        </w:rPr>
        <w:t>Проверка выполнения центральной предельной теоремы.</w:t>
      </w:r>
    </w:p>
    <w:p w14:paraId="0B299A51" w14:textId="2AB010F3" w:rsidR="003E4595" w:rsidRDefault="00A030D2" w:rsidP="003E459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A030D2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3F86F65F" wp14:editId="66A05103">
            <wp:extent cx="4591051" cy="35877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554" cy="35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5C02" w14:textId="26AD72EB" w:rsidR="003E4595" w:rsidRDefault="003E4595" w:rsidP="003E459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>6</w:t>
      </w:r>
      <w:r w:rsidRPr="003E4595">
        <w:rPr>
          <w:rStyle w:val="a6"/>
          <w:b/>
          <w:bCs w:val="0"/>
          <w:smallCaps w:val="0"/>
          <w:color w:val="auto"/>
          <w:spacing w:val="0"/>
        </w:rPr>
        <w:t>.2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 w:rsidR="00A030D2">
        <w:rPr>
          <w:rStyle w:val="a6"/>
          <w:b/>
          <w:bCs w:val="0"/>
          <w:smallCaps w:val="0"/>
          <w:color w:val="auto"/>
          <w:spacing w:val="0"/>
        </w:rPr>
        <w:t>Отрисованный график</w:t>
      </w:r>
    </w:p>
    <w:p w14:paraId="01D7FE3F" w14:textId="171F68EF" w:rsidR="003E4595" w:rsidRDefault="00A030D2" w:rsidP="003E459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A030D2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2B094F60" wp14:editId="67431EE6">
            <wp:extent cx="2266950" cy="26502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8971" cy="26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2FA" w14:textId="78D76B18" w:rsidR="00A030D2" w:rsidRDefault="003E4595" w:rsidP="00ED75E5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 w:rsidR="00A030D2" w:rsidRPr="00A030D2">
        <w:rPr>
          <w:rStyle w:val="a6"/>
          <w:b/>
          <w:bCs w:val="0"/>
          <w:smallCaps w:val="0"/>
          <w:color w:val="auto"/>
          <w:spacing w:val="0"/>
        </w:rPr>
        <w:t>6</w:t>
      </w:r>
      <w:r w:rsidRPr="003E4595"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3 – </w:t>
      </w:r>
      <w:r w:rsidR="00A030D2">
        <w:rPr>
          <w:rStyle w:val="a6"/>
          <w:b/>
          <w:bCs w:val="0"/>
          <w:smallCaps w:val="0"/>
          <w:color w:val="auto"/>
          <w:spacing w:val="0"/>
        </w:rPr>
        <w:t>Результаты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</w:t>
      </w:r>
    </w:p>
    <w:p w14:paraId="55D903FB" w14:textId="77777777" w:rsidR="00A06D60" w:rsidRDefault="00A030D2" w:rsidP="00A06D60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Задание </w:t>
      </w:r>
      <w:r>
        <w:rPr>
          <w:rStyle w:val="a6"/>
          <w:b/>
          <w:bCs w:val="0"/>
          <w:smallCaps w:val="0"/>
          <w:color w:val="auto"/>
          <w:spacing w:val="0"/>
        </w:rPr>
        <w:t>7</w:t>
      </w:r>
      <w:r w:rsidRPr="00A030D2">
        <w:rPr>
          <w:rStyle w:val="a6"/>
          <w:b/>
          <w:bCs w:val="0"/>
          <w:smallCaps w:val="0"/>
          <w:color w:val="auto"/>
          <w:spacing w:val="0"/>
        </w:rPr>
        <w:t>. Построить 95% и 99% доверительный интервал для среднего значения расходов и среднего значения индекса массы тела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</w:p>
    <w:p w14:paraId="6E1571BA" w14:textId="5FD6FDF2" w:rsidR="00A06D60" w:rsidRPr="00A06D60" w:rsidRDefault="00A06D60" w:rsidP="00A06D60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A06D60">
        <w:rPr>
          <w:rStyle w:val="a6"/>
          <w:b w:val="0"/>
          <w:bCs w:val="0"/>
          <w:smallCaps w:val="0"/>
          <w:color w:val="auto"/>
          <w:spacing w:val="0"/>
        </w:rPr>
        <w:t>Для расходов "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charges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>":</w:t>
      </w:r>
    </w:p>
    <w:p w14:paraId="1CFB72B2" w14:textId="5391AD02" w:rsidR="00A06D60" w:rsidRPr="00A06D60" w:rsidRDefault="00A06D60" w:rsidP="00A06D60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   Доверительный интервал (95%): среднее значение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charges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+- 1.96*(стандартное отклонение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charges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/ корень из количества наблюдений)</w:t>
      </w:r>
    </w:p>
    <w:p w14:paraId="4555E04F" w14:textId="28387075" w:rsidR="00A06D60" w:rsidRDefault="00A06D60" w:rsidP="00A06D60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   Доверительный интервал (99%): среднее значение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charges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+- 2.58*(стандартное отклонение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charges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/ корень из количества наблюдений)</w:t>
      </w:r>
    </w:p>
    <w:p w14:paraId="6CC75C23" w14:textId="77777777" w:rsidR="00A06D60" w:rsidRDefault="00A06D60" w:rsidP="00A06D60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</w:p>
    <w:p w14:paraId="123A6480" w14:textId="44C24B16" w:rsidR="00A06D60" w:rsidRPr="00A06D60" w:rsidRDefault="00A06D60" w:rsidP="00A06D60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A06D60">
        <w:rPr>
          <w:rStyle w:val="a6"/>
          <w:b w:val="0"/>
          <w:bCs w:val="0"/>
          <w:smallCaps w:val="0"/>
          <w:color w:val="auto"/>
          <w:spacing w:val="0"/>
        </w:rPr>
        <w:t>Для индекса массы тела "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bmi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>":</w:t>
      </w:r>
    </w:p>
    <w:p w14:paraId="39DC3DDB" w14:textId="53E58BFE" w:rsidR="00A06D60" w:rsidRPr="00A06D60" w:rsidRDefault="00A06D60" w:rsidP="00A06D60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   Доверительный интервал (95%): среднее значение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bmi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+- 1.96*(стандартное отклонение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bmi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/ корень из количества наблюдений)</w:t>
      </w:r>
    </w:p>
    <w:p w14:paraId="5EF404AE" w14:textId="513DBA52" w:rsidR="00A06D60" w:rsidRPr="00A06D60" w:rsidRDefault="00A06D60" w:rsidP="00A06D60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   Доверительный интервал (99%): среднее значение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bmi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+- 2.58*(стандартное отклонение </w:t>
      </w:r>
      <w:proofErr w:type="spellStart"/>
      <w:r w:rsidRPr="00A06D60">
        <w:rPr>
          <w:rStyle w:val="a6"/>
          <w:b w:val="0"/>
          <w:bCs w:val="0"/>
          <w:smallCaps w:val="0"/>
          <w:color w:val="auto"/>
          <w:spacing w:val="0"/>
        </w:rPr>
        <w:t>bmi</w:t>
      </w:r>
      <w:proofErr w:type="spellEnd"/>
      <w:r w:rsidRPr="00A06D60">
        <w:rPr>
          <w:rStyle w:val="a6"/>
          <w:b w:val="0"/>
          <w:bCs w:val="0"/>
          <w:smallCaps w:val="0"/>
          <w:color w:val="auto"/>
          <w:spacing w:val="0"/>
        </w:rPr>
        <w:t xml:space="preserve"> / корень из количества наблюдений)</w:t>
      </w:r>
    </w:p>
    <w:p w14:paraId="7B347824" w14:textId="106A03CA" w:rsidR="00A030D2" w:rsidRDefault="00A030D2" w:rsidP="00A030D2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A030D2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63FE180E" wp14:editId="26D57184">
            <wp:extent cx="5905248" cy="22860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6127" cy="22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0EF5" w14:textId="32F25472" w:rsidR="008109E2" w:rsidRDefault="008109E2" w:rsidP="008109E2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>
        <w:rPr>
          <w:rStyle w:val="a6"/>
          <w:b/>
          <w:bCs w:val="0"/>
          <w:smallCaps w:val="0"/>
          <w:color w:val="auto"/>
          <w:spacing w:val="0"/>
        </w:rPr>
        <w:t>7.</w:t>
      </w:r>
      <w:r w:rsidR="0052398C">
        <w:rPr>
          <w:rStyle w:val="a6"/>
          <w:b/>
          <w:bCs w:val="0"/>
          <w:smallCaps w:val="0"/>
          <w:color w:val="auto"/>
          <w:spacing w:val="0"/>
        </w:rPr>
        <w:t>1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Построение доверительного интервала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</w:t>
      </w:r>
    </w:p>
    <w:p w14:paraId="6D0AB7BE" w14:textId="192DF8BB" w:rsidR="00A06D60" w:rsidRDefault="00A06D60" w:rsidP="00A06D60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Задание </w:t>
      </w:r>
      <w:r w:rsidRPr="00A06D60">
        <w:rPr>
          <w:rStyle w:val="a6"/>
          <w:b/>
          <w:bCs w:val="0"/>
          <w:smallCaps w:val="0"/>
          <w:color w:val="auto"/>
          <w:spacing w:val="0"/>
        </w:rPr>
        <w:t xml:space="preserve">8. Проверить распределения следующих признаков на нормальность: индекс массы тела, расходы. Сформулировать нулевую и альтернативную гипотезы. Для каждого признака использовать KS-тест и q-q </w:t>
      </w:r>
      <w:proofErr w:type="spellStart"/>
      <w:r w:rsidRPr="00A06D60">
        <w:rPr>
          <w:rStyle w:val="a6"/>
          <w:b/>
          <w:bCs w:val="0"/>
          <w:smallCaps w:val="0"/>
          <w:color w:val="auto"/>
          <w:spacing w:val="0"/>
        </w:rPr>
        <w:t>plot</w:t>
      </w:r>
      <w:proofErr w:type="spellEnd"/>
      <w:r w:rsidRPr="00A06D60">
        <w:rPr>
          <w:rStyle w:val="a6"/>
          <w:b/>
          <w:bCs w:val="0"/>
          <w:smallCaps w:val="0"/>
          <w:color w:val="auto"/>
          <w:spacing w:val="0"/>
        </w:rPr>
        <w:t>.</w:t>
      </w:r>
    </w:p>
    <w:p w14:paraId="13ABD5AF" w14:textId="217FECDD" w:rsidR="00A06D60" w:rsidRDefault="00A06D60" w:rsidP="00A06D60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A06D60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00F976B2" wp14:editId="28C4A13A">
            <wp:extent cx="6120130" cy="20396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8F1C" w14:textId="0D182121" w:rsidR="004E5F5A" w:rsidRDefault="004E5F5A" w:rsidP="00A06D60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>
        <w:rPr>
          <w:rStyle w:val="a6"/>
          <w:b/>
          <w:bCs w:val="0"/>
          <w:smallCaps w:val="0"/>
          <w:color w:val="auto"/>
          <w:spacing w:val="0"/>
        </w:rPr>
        <w:t>8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.1 – </w:t>
      </w:r>
      <w:r w:rsidR="00940160">
        <w:rPr>
          <w:rStyle w:val="a6"/>
          <w:b/>
          <w:bCs w:val="0"/>
          <w:smallCaps w:val="0"/>
          <w:color w:val="auto"/>
          <w:spacing w:val="0"/>
        </w:rPr>
        <w:t>Проверка распределения признаков на нормальность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</w:t>
      </w:r>
    </w:p>
    <w:p w14:paraId="57A916F3" w14:textId="2ACB1AD9" w:rsidR="00A06D60" w:rsidRDefault="00A06D60" w:rsidP="00A06D60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A06D60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593807BC" wp14:editId="736C49BE">
            <wp:extent cx="6120130" cy="45364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D311" w14:textId="1795CC4F" w:rsidR="004E5F5A" w:rsidRDefault="004E5F5A" w:rsidP="00A06D60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>
        <w:rPr>
          <w:rStyle w:val="a6"/>
          <w:b/>
          <w:bCs w:val="0"/>
          <w:smallCaps w:val="0"/>
          <w:color w:val="auto"/>
          <w:spacing w:val="0"/>
        </w:rPr>
        <w:t>8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2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Отрисовка графиков</w:t>
      </w:r>
    </w:p>
    <w:p w14:paraId="518E7013" w14:textId="77777777" w:rsidR="00A06D60" w:rsidRPr="00A06D60" w:rsidRDefault="00A06D60" w:rsidP="00A06D60">
      <w:pPr>
        <w:pStyle w:val="af5"/>
        <w:rPr>
          <w:rStyle w:val="a6"/>
          <w:b w:val="0"/>
          <w:smallCaps w:val="0"/>
          <w:color w:val="auto"/>
          <w:spacing w:val="0"/>
        </w:rPr>
      </w:pPr>
      <w:r w:rsidRPr="00A06D60">
        <w:rPr>
          <w:rStyle w:val="a6"/>
          <w:b w:val="0"/>
          <w:smallCaps w:val="0"/>
          <w:color w:val="auto"/>
          <w:spacing w:val="0"/>
        </w:rPr>
        <w:t>Правый график показывает, что распределение исследуемой выборки сильно отличается от нормального.</w:t>
      </w:r>
    </w:p>
    <w:p w14:paraId="606E5853" w14:textId="77777777" w:rsidR="00A06D60" w:rsidRPr="00A06D60" w:rsidRDefault="00A06D60" w:rsidP="00A06D60">
      <w:pPr>
        <w:pStyle w:val="af5"/>
        <w:rPr>
          <w:rStyle w:val="a6"/>
          <w:b w:val="0"/>
          <w:smallCaps w:val="0"/>
          <w:color w:val="auto"/>
          <w:spacing w:val="0"/>
        </w:rPr>
      </w:pPr>
      <w:r w:rsidRPr="00A06D60">
        <w:rPr>
          <w:rStyle w:val="a6"/>
          <w:b w:val="0"/>
          <w:smallCaps w:val="0"/>
          <w:color w:val="auto"/>
          <w:spacing w:val="0"/>
        </w:rPr>
        <w:t>На левом графике середина распределения следует нормальному закону, но его концы отклоняются от него.</w:t>
      </w:r>
    </w:p>
    <w:p w14:paraId="043F56AD" w14:textId="77777777" w:rsidR="00A06D60" w:rsidRPr="00A06D60" w:rsidRDefault="00A06D60" w:rsidP="00A06D60">
      <w:pPr>
        <w:pStyle w:val="af5"/>
        <w:rPr>
          <w:rStyle w:val="a6"/>
          <w:b w:val="0"/>
          <w:smallCaps w:val="0"/>
          <w:color w:val="auto"/>
          <w:spacing w:val="0"/>
        </w:rPr>
      </w:pPr>
    </w:p>
    <w:p w14:paraId="0CECDB41" w14:textId="77777777" w:rsidR="00A06D60" w:rsidRPr="00A06D60" w:rsidRDefault="00A06D60" w:rsidP="00A06D60">
      <w:pPr>
        <w:pStyle w:val="af5"/>
        <w:rPr>
          <w:rStyle w:val="a6"/>
          <w:b w:val="0"/>
          <w:smallCaps w:val="0"/>
          <w:color w:val="auto"/>
          <w:spacing w:val="0"/>
        </w:rPr>
      </w:pPr>
      <w:r w:rsidRPr="00A06D60">
        <w:rPr>
          <w:rStyle w:val="a6"/>
          <w:b w:val="0"/>
          <w:smallCaps w:val="0"/>
          <w:color w:val="auto"/>
          <w:spacing w:val="0"/>
        </w:rPr>
        <w:t>Если полученные p-значения меньше выбранного уровня значимости (обычно 0.05), то нулевая гипотеза отвергается,</w:t>
      </w:r>
    </w:p>
    <w:p w14:paraId="75A40D20" w14:textId="77777777" w:rsidR="00A06D60" w:rsidRPr="00A06D60" w:rsidRDefault="00A06D60" w:rsidP="00A06D60">
      <w:pPr>
        <w:pStyle w:val="af5"/>
        <w:rPr>
          <w:rStyle w:val="a6"/>
          <w:b w:val="0"/>
          <w:smallCaps w:val="0"/>
          <w:color w:val="auto"/>
          <w:spacing w:val="0"/>
        </w:rPr>
      </w:pPr>
      <w:r w:rsidRPr="00A06D60">
        <w:rPr>
          <w:rStyle w:val="a6"/>
          <w:b w:val="0"/>
          <w:smallCaps w:val="0"/>
          <w:color w:val="auto"/>
          <w:spacing w:val="0"/>
        </w:rPr>
        <w:t>и можно сделать вывод, что распределение признака не является нормальным. В противном случае, нулевая гипотеза</w:t>
      </w:r>
    </w:p>
    <w:p w14:paraId="28465CFE" w14:textId="367C82C1" w:rsidR="00A06D60" w:rsidRDefault="00A06D60" w:rsidP="00A06D60">
      <w:pPr>
        <w:pStyle w:val="af5"/>
        <w:rPr>
          <w:rStyle w:val="a6"/>
          <w:b w:val="0"/>
          <w:smallCaps w:val="0"/>
          <w:color w:val="auto"/>
          <w:spacing w:val="0"/>
        </w:rPr>
      </w:pPr>
      <w:r w:rsidRPr="00A06D60">
        <w:rPr>
          <w:rStyle w:val="a6"/>
          <w:b w:val="0"/>
          <w:smallCaps w:val="0"/>
          <w:color w:val="auto"/>
          <w:spacing w:val="0"/>
        </w:rPr>
        <w:t>не может быть отвергнута, и можно считать распределение признака нормальным.</w:t>
      </w:r>
    </w:p>
    <w:p w14:paraId="61B107D1" w14:textId="51D0C047" w:rsidR="00DD5C17" w:rsidRDefault="00DD5C17" w:rsidP="00DD5C17">
      <w:pPr>
        <w:pStyle w:val="a7"/>
        <w:rPr>
          <w:rStyle w:val="a6"/>
          <w:b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lastRenderedPageBreak/>
        <w:t xml:space="preserve">Задание </w:t>
      </w:r>
      <w:r w:rsidRPr="00DD5C17">
        <w:rPr>
          <w:rStyle w:val="a6"/>
          <w:b/>
          <w:bCs w:val="0"/>
          <w:smallCaps w:val="0"/>
          <w:color w:val="auto"/>
          <w:spacing w:val="0"/>
        </w:rPr>
        <w:t>9. Загрузить данные из файла “ECDCCases.csv”</w:t>
      </w:r>
    </w:p>
    <w:p w14:paraId="0EEFE5B9" w14:textId="501DCABE" w:rsidR="00DD5C17" w:rsidRDefault="00DD5C17" w:rsidP="00DD5C17">
      <w:pPr>
        <w:pStyle w:val="ab"/>
        <w:rPr>
          <w:rStyle w:val="a6"/>
          <w:b/>
          <w:smallCaps w:val="0"/>
          <w:color w:val="auto"/>
          <w:spacing w:val="0"/>
        </w:rPr>
      </w:pPr>
      <w:r w:rsidRPr="00DD5C17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3B9032ED" wp14:editId="1892BB07">
            <wp:extent cx="6258344" cy="215646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5847" cy="21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B4A4" w14:textId="58C3138E" w:rsidR="00DD5C17" w:rsidRDefault="00DD5C17" w:rsidP="00DD5C1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>
        <w:rPr>
          <w:rStyle w:val="a6"/>
          <w:b/>
          <w:bCs w:val="0"/>
          <w:smallCaps w:val="0"/>
          <w:color w:val="auto"/>
          <w:spacing w:val="0"/>
        </w:rPr>
        <w:t>9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1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Загрузка данных</w:t>
      </w:r>
    </w:p>
    <w:p w14:paraId="4ED211A4" w14:textId="7D8CE7A3" w:rsidR="00CB6C58" w:rsidRDefault="00CB6C58" w:rsidP="00CB6C58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Задание 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10. </w:t>
      </w:r>
      <w:r w:rsidRPr="00CB6C58">
        <w:rPr>
          <w:rStyle w:val="a6"/>
          <w:b/>
          <w:bCs w:val="0"/>
          <w:smallCaps w:val="0"/>
          <w:color w:val="auto"/>
          <w:spacing w:val="0"/>
        </w:rPr>
        <w:t>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 w:rsidRPr="00CB6C58">
        <w:rPr>
          <w:rStyle w:val="a6"/>
          <w:b/>
          <w:bCs w:val="0"/>
          <w:smallCaps w:val="0"/>
          <w:color w:val="auto"/>
          <w:spacing w:val="0"/>
        </w:rPr>
        <w:t>other</w:t>
      </w:r>
      <w:proofErr w:type="spellEnd"/>
      <w:r w:rsidRPr="00CB6C58">
        <w:rPr>
          <w:rStyle w:val="a6"/>
          <w:b/>
          <w:bCs w:val="0"/>
          <w:smallCaps w:val="0"/>
          <w:color w:val="auto"/>
          <w:spacing w:val="0"/>
        </w:rPr>
        <w:t xml:space="preserve">»), для числового признака использовать </w:t>
      </w:r>
      <w:r w:rsidRPr="00CB6C58">
        <w:rPr>
          <w:rStyle w:val="a6"/>
          <w:b/>
          <w:bCs w:val="0"/>
          <w:smallCaps w:val="0"/>
          <w:color w:val="auto"/>
          <w:spacing w:val="0"/>
        </w:rPr>
        <w:lastRenderedPageBreak/>
        <w:t>заполнение медианным значением. Показать, что пропусков больше в данных нет</w:t>
      </w:r>
      <w:r w:rsidR="000517B7">
        <w:rPr>
          <w:rStyle w:val="a6"/>
          <w:b/>
          <w:bCs w:val="0"/>
          <w:smallCaps w:val="0"/>
          <w:color w:val="auto"/>
          <w:spacing w:val="0"/>
        </w:rPr>
        <w:t>.</w:t>
      </w:r>
    </w:p>
    <w:p w14:paraId="219F54F9" w14:textId="5D86DC23" w:rsidR="000517B7" w:rsidRDefault="000517B7" w:rsidP="000517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noProof/>
          <w:color w:val="auto"/>
          <w:spacing w:val="0"/>
        </w:rPr>
        <w:drawing>
          <wp:inline distT="0" distB="0" distL="0" distR="0" wp14:anchorId="1E68D0CA" wp14:editId="290D6595">
            <wp:extent cx="5439410" cy="3712796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11" cy="371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5FC02" w14:textId="33E1A107" w:rsidR="000517B7" w:rsidRDefault="000517B7" w:rsidP="000517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>
        <w:rPr>
          <w:rStyle w:val="a6"/>
          <w:b/>
          <w:bCs w:val="0"/>
          <w:smallCaps w:val="0"/>
          <w:color w:val="auto"/>
          <w:spacing w:val="0"/>
        </w:rPr>
        <w:t>10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.1 – </w:t>
      </w:r>
      <w:r>
        <w:rPr>
          <w:rStyle w:val="a6"/>
          <w:b/>
          <w:bCs w:val="0"/>
          <w:smallCaps w:val="0"/>
          <w:color w:val="auto"/>
          <w:spacing w:val="0"/>
        </w:rPr>
        <w:t>Проверка пропущенных значений в процентах</w:t>
      </w:r>
    </w:p>
    <w:p w14:paraId="19B8060E" w14:textId="77777777" w:rsidR="000517B7" w:rsidRDefault="000517B7" w:rsidP="000517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</w:p>
    <w:p w14:paraId="258C7202" w14:textId="1E91AE99" w:rsidR="000517B7" w:rsidRDefault="000517B7" w:rsidP="000517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0517B7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625FD17F" wp14:editId="51F229A8">
            <wp:extent cx="4782185" cy="44790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6469" cy="44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E733" w14:textId="62F6A8FA" w:rsidR="000517B7" w:rsidRDefault="000517B7" w:rsidP="000517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Рисунок </w:t>
      </w:r>
      <w:r>
        <w:rPr>
          <w:rStyle w:val="a6"/>
          <w:b/>
          <w:bCs w:val="0"/>
          <w:smallCaps w:val="0"/>
          <w:color w:val="auto"/>
          <w:spacing w:val="0"/>
        </w:rPr>
        <w:t>10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2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Удаление двух </w:t>
      </w:r>
      <w:r w:rsidR="00FC1A0D">
        <w:rPr>
          <w:rStyle w:val="a6"/>
          <w:b/>
          <w:bCs w:val="0"/>
          <w:smallCaps w:val="0"/>
          <w:color w:val="auto"/>
          <w:spacing w:val="0"/>
        </w:rPr>
        <w:t>признаков,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в которых больше всего пропущенных значений</w:t>
      </w:r>
    </w:p>
    <w:p w14:paraId="55E3DD33" w14:textId="1BB2ED50" w:rsidR="000517B7" w:rsidRDefault="00DC15F4" w:rsidP="00DC15F4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Задание </w:t>
      </w:r>
      <w:r w:rsidRPr="00DC15F4">
        <w:rPr>
          <w:rStyle w:val="a6"/>
          <w:b/>
          <w:bCs w:val="0"/>
          <w:smallCaps w:val="0"/>
          <w:color w:val="auto"/>
          <w:spacing w:val="0"/>
        </w:rPr>
        <w:t xml:space="preserve">11. Посмотреть статистику по данным, используя </w:t>
      </w:r>
      <w:proofErr w:type="spellStart"/>
      <w:proofErr w:type="gramStart"/>
      <w:r w:rsidRPr="00DC15F4">
        <w:rPr>
          <w:rStyle w:val="a6"/>
          <w:b/>
          <w:bCs w:val="0"/>
          <w:smallCaps w:val="0"/>
          <w:color w:val="auto"/>
          <w:spacing w:val="0"/>
        </w:rPr>
        <w:t>describe</w:t>
      </w:r>
      <w:proofErr w:type="spellEnd"/>
      <w:r w:rsidRPr="00DC15F4">
        <w:rPr>
          <w:rStyle w:val="a6"/>
          <w:b/>
          <w:bCs w:val="0"/>
          <w:smallCaps w:val="0"/>
          <w:color w:val="auto"/>
          <w:spacing w:val="0"/>
        </w:rPr>
        <w:t>(</w:t>
      </w:r>
      <w:proofErr w:type="gramEnd"/>
      <w:r w:rsidRPr="00DC15F4">
        <w:rPr>
          <w:rStyle w:val="a6"/>
          <w:b/>
          <w:bCs w:val="0"/>
          <w:smallCaps w:val="0"/>
          <w:color w:val="auto"/>
          <w:spacing w:val="0"/>
        </w:rPr>
        <w:t>). Сделать выводы о том, какие признаки содержат выбросы. Посмотреть, для каких стран количество смертей в день превысило 3000 и сколько таких дней было.</w:t>
      </w:r>
    </w:p>
    <w:p w14:paraId="139AD4E3" w14:textId="390482A5" w:rsidR="00DC15F4" w:rsidRPr="00DC15F4" w:rsidRDefault="00DC15F4" w:rsidP="00DC15F4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t>Обычно выбросы могут быть обнаружены по следующим признакам:</w:t>
      </w:r>
    </w:p>
    <w:p w14:paraId="4BBDC353" w14:textId="53F36A27" w:rsidR="00DC15F4" w:rsidRPr="00DC15F4" w:rsidRDefault="00DC15F4" w:rsidP="00DC15F4">
      <w:pPr>
        <w:pStyle w:val="af5"/>
        <w:numPr>
          <w:ilvl w:val="0"/>
          <w:numId w:val="6"/>
        </w:numPr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t>Большое значение максимального значения (которое значительно отличается от среднего и медианы).</w:t>
      </w:r>
    </w:p>
    <w:p w14:paraId="3A46C438" w14:textId="18AEB3F4" w:rsidR="00DC15F4" w:rsidRDefault="00DC15F4" w:rsidP="00DC15F4">
      <w:pPr>
        <w:pStyle w:val="af5"/>
        <w:numPr>
          <w:ilvl w:val="0"/>
          <w:numId w:val="6"/>
        </w:numPr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t>Большое значение стандартного отклонения (которое указывает на большую вариацию данных).</w:t>
      </w:r>
    </w:p>
    <w:p w14:paraId="013A47E6" w14:textId="23549D18" w:rsidR="00DC15F4" w:rsidRDefault="00DC15F4" w:rsidP="00DC15F4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DC15F4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44DE7FFE" wp14:editId="78D4C3E9">
            <wp:extent cx="6120130" cy="36753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5B6B" w14:textId="273BDCDD" w:rsidR="00491AF0" w:rsidRDefault="00491AF0" w:rsidP="00DC15F4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</w:t>
      </w:r>
      <w:r>
        <w:rPr>
          <w:rStyle w:val="a6"/>
          <w:b/>
          <w:bCs w:val="0"/>
          <w:smallCaps w:val="0"/>
          <w:color w:val="auto"/>
          <w:spacing w:val="0"/>
        </w:rPr>
        <w:t>1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1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Сбор выбросов</w:t>
      </w:r>
    </w:p>
    <w:p w14:paraId="63705101" w14:textId="0061B401" w:rsidR="00DC15F4" w:rsidRDefault="00DC15F4" w:rsidP="00DC15F4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DC15F4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69455CCF" wp14:editId="2B4497EC">
            <wp:extent cx="6120130" cy="382016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6377" w14:textId="1C669A58" w:rsidR="00491AF0" w:rsidRPr="00491AF0" w:rsidRDefault="00491AF0" w:rsidP="00491AF0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11.</w:t>
      </w:r>
      <w:r>
        <w:rPr>
          <w:rStyle w:val="a6"/>
          <w:b/>
          <w:bCs w:val="0"/>
          <w:smallCaps w:val="0"/>
          <w:color w:val="auto"/>
          <w:spacing w:val="0"/>
        </w:rPr>
        <w:t>2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Результат выполнения</w:t>
      </w:r>
    </w:p>
    <w:p w14:paraId="3F43342C" w14:textId="77777777" w:rsidR="00491AF0" w:rsidRDefault="00491AF0" w:rsidP="00DC15F4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</w:p>
    <w:p w14:paraId="57090347" w14:textId="5D52AC64" w:rsidR="00DC15F4" w:rsidRPr="00DC15F4" w:rsidRDefault="00DC15F4" w:rsidP="00DC15F4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lastRenderedPageBreak/>
        <w:t>Стандартное отклонение (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std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>) для признаков "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cases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>" и "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deaths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>" составляет 6779.010824 и 131.222948 соответственно.</w:t>
      </w:r>
    </w:p>
    <w:p w14:paraId="2C2F1DE0" w14:textId="75587378" w:rsidR="00DC15F4" w:rsidRPr="00DC15F4" w:rsidRDefault="00DC15F4" w:rsidP="00DC15F4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t>Максимальное значение для "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cases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>" равно 234633, а для "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deaths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>" равно 4928.</w:t>
      </w:r>
    </w:p>
    <w:p w14:paraId="7885F2D1" w14:textId="223C10AD" w:rsidR="00DC15F4" w:rsidRPr="00DC15F4" w:rsidRDefault="00DC15F4" w:rsidP="00DC15F4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t>Минимальные значения для обоих признаков отрицательны, что может быть необычным для количественных данных о случаях и смертях.</w:t>
      </w:r>
    </w:p>
    <w:p w14:paraId="45C13768" w14:textId="77777777" w:rsidR="00DC15F4" w:rsidRPr="00DC15F4" w:rsidRDefault="00DC15F4" w:rsidP="00DC15F4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t>Признаки "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cases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>" и "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deaths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>" содержат выбросы, так как максимальные значения превышают верхнюю границу выбросов,</w:t>
      </w:r>
    </w:p>
    <w:p w14:paraId="68787AE5" w14:textId="043D2E74" w:rsidR="00DC15F4" w:rsidRDefault="00DC15F4" w:rsidP="00DC15F4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DC15F4">
        <w:rPr>
          <w:rStyle w:val="a6"/>
          <w:b w:val="0"/>
          <w:bCs w:val="0"/>
          <w:smallCaps w:val="0"/>
          <w:color w:val="auto"/>
          <w:spacing w:val="0"/>
        </w:rPr>
        <w:t xml:space="preserve">определенную по </w:t>
      </w:r>
      <w:proofErr w:type="spellStart"/>
      <w:r w:rsidRPr="00DC15F4">
        <w:rPr>
          <w:rStyle w:val="a6"/>
          <w:b w:val="0"/>
          <w:bCs w:val="0"/>
          <w:smallCaps w:val="0"/>
          <w:color w:val="auto"/>
          <w:spacing w:val="0"/>
        </w:rPr>
        <w:t>интерквартильному</w:t>
      </w:r>
      <w:proofErr w:type="spellEnd"/>
      <w:r w:rsidRPr="00DC15F4">
        <w:rPr>
          <w:rStyle w:val="a6"/>
          <w:b w:val="0"/>
          <w:bCs w:val="0"/>
          <w:smallCaps w:val="0"/>
          <w:color w:val="auto"/>
          <w:spacing w:val="0"/>
        </w:rPr>
        <w:t xml:space="preserve"> размаху.</w:t>
      </w:r>
    </w:p>
    <w:p w14:paraId="3FB3211A" w14:textId="6FA189E3" w:rsidR="00082DB7" w:rsidRDefault="00082DB7" w:rsidP="00082DB7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lastRenderedPageBreak/>
        <w:t xml:space="preserve">Задание </w:t>
      </w:r>
      <w:r w:rsidRPr="00082DB7">
        <w:rPr>
          <w:rStyle w:val="a6"/>
          <w:b/>
          <w:bCs w:val="0"/>
          <w:smallCaps w:val="0"/>
          <w:color w:val="auto"/>
          <w:spacing w:val="0"/>
        </w:rPr>
        <w:t>12. Найти дублирование данных. Удалить дубликаты.</w:t>
      </w:r>
    </w:p>
    <w:p w14:paraId="3A2BDC67" w14:textId="466BAC11" w:rsidR="00082DB7" w:rsidRDefault="00082DB7" w:rsidP="00082D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082DB7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65E019E2" wp14:editId="614DE18B">
            <wp:extent cx="4029637" cy="6220693"/>
            <wp:effectExtent l="0" t="0" r="952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F0ED" w14:textId="1FDBB13F" w:rsidR="00082DB7" w:rsidRDefault="00082DB7" w:rsidP="00082D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</w:t>
      </w:r>
      <w:r>
        <w:rPr>
          <w:rStyle w:val="a6"/>
          <w:b/>
          <w:bCs w:val="0"/>
          <w:smallCaps w:val="0"/>
          <w:color w:val="auto"/>
          <w:spacing w:val="0"/>
        </w:rPr>
        <w:t>2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1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Нахождение и удаление дубликатов</w:t>
      </w:r>
    </w:p>
    <w:p w14:paraId="094A8941" w14:textId="7234B584" w:rsidR="00082DB7" w:rsidRDefault="00082DB7" w:rsidP="00082DB7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Задание </w:t>
      </w:r>
      <w:r w:rsidRPr="00082DB7">
        <w:rPr>
          <w:rStyle w:val="a6"/>
          <w:b/>
          <w:bCs w:val="0"/>
          <w:smallCaps w:val="0"/>
          <w:color w:val="auto"/>
          <w:spacing w:val="0"/>
        </w:rPr>
        <w:t>13. Загрузить данные из файла “bmi.csv”. Взять оттуда две выборки. Одна выборка – это индекс массы тела</w:t>
      </w:r>
      <w:r w:rsidRPr="00082DB7">
        <w:rPr>
          <w:rStyle w:val="a6"/>
          <w:b/>
          <w:bCs w:val="0"/>
          <w:smallCaps w:val="0"/>
          <w:color w:val="auto"/>
          <w:spacing w:val="0"/>
        </w:rPr>
        <w:t xml:space="preserve"> </w:t>
      </w:r>
      <w:r w:rsidRPr="00082DB7">
        <w:rPr>
          <w:rStyle w:val="a6"/>
          <w:b/>
          <w:bCs w:val="0"/>
          <w:smallCaps w:val="0"/>
          <w:color w:val="auto"/>
          <w:spacing w:val="0"/>
        </w:rPr>
        <w:lastRenderedPageBreak/>
        <w:t xml:space="preserve">людей c региона </w:t>
      </w:r>
      <w:proofErr w:type="spellStart"/>
      <w:r w:rsidRPr="00082DB7">
        <w:rPr>
          <w:rStyle w:val="a6"/>
          <w:b/>
          <w:bCs w:val="0"/>
          <w:smallCaps w:val="0"/>
          <w:color w:val="auto"/>
          <w:spacing w:val="0"/>
        </w:rPr>
        <w:t>northwest</w:t>
      </w:r>
      <w:proofErr w:type="spellEnd"/>
      <w:r w:rsidRPr="00082DB7">
        <w:rPr>
          <w:rStyle w:val="a6"/>
          <w:b/>
          <w:bCs w:val="0"/>
          <w:smallCaps w:val="0"/>
          <w:color w:val="auto"/>
          <w:spacing w:val="0"/>
        </w:rPr>
        <w:t xml:space="preserve">, вторая выборка – это индекс массы тела людей с региона </w:t>
      </w:r>
      <w:proofErr w:type="spellStart"/>
      <w:r w:rsidRPr="00082DB7">
        <w:rPr>
          <w:rStyle w:val="a6"/>
          <w:b/>
          <w:bCs w:val="0"/>
          <w:smallCaps w:val="0"/>
          <w:color w:val="auto"/>
          <w:spacing w:val="0"/>
        </w:rPr>
        <w:t>southwest</w:t>
      </w:r>
      <w:proofErr w:type="spellEnd"/>
      <w:r w:rsidRPr="00082DB7">
        <w:rPr>
          <w:rStyle w:val="a6"/>
          <w:b/>
          <w:bCs w:val="0"/>
          <w:smallCaps w:val="0"/>
          <w:color w:val="auto"/>
          <w:spacing w:val="0"/>
        </w:rPr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 w:rsidRPr="00082DB7">
        <w:rPr>
          <w:rStyle w:val="a6"/>
          <w:b/>
          <w:bCs w:val="0"/>
          <w:smallCaps w:val="0"/>
          <w:color w:val="auto"/>
          <w:spacing w:val="0"/>
        </w:rPr>
        <w:t>ШопироУилка</w:t>
      </w:r>
      <w:proofErr w:type="spellEnd"/>
      <w:r w:rsidRPr="00082DB7">
        <w:rPr>
          <w:rStyle w:val="a6"/>
          <w:b/>
          <w:bCs w:val="0"/>
          <w:smallCaps w:val="0"/>
          <w:color w:val="auto"/>
          <w:spacing w:val="0"/>
        </w:rPr>
        <w:t xml:space="preserve">) и на гомогенность дисперсии (критерий </w:t>
      </w:r>
      <w:proofErr w:type="spellStart"/>
      <w:r w:rsidRPr="00082DB7">
        <w:rPr>
          <w:rStyle w:val="a6"/>
          <w:b/>
          <w:bCs w:val="0"/>
          <w:smallCaps w:val="0"/>
          <w:color w:val="auto"/>
          <w:spacing w:val="0"/>
        </w:rPr>
        <w:t>Бартлетта</w:t>
      </w:r>
      <w:proofErr w:type="spellEnd"/>
      <w:r w:rsidRPr="00082DB7">
        <w:rPr>
          <w:rStyle w:val="a6"/>
          <w:b/>
          <w:bCs w:val="0"/>
          <w:smallCaps w:val="0"/>
          <w:color w:val="auto"/>
          <w:spacing w:val="0"/>
        </w:rPr>
        <w:t>)</w:t>
      </w:r>
    </w:p>
    <w:p w14:paraId="67193F0C" w14:textId="513537CD" w:rsidR="00082DB7" w:rsidRDefault="00082DB7" w:rsidP="00082DB7">
      <w:pPr>
        <w:pStyle w:val="ab"/>
        <w:rPr>
          <w:rStyle w:val="a6"/>
          <w:b/>
          <w:bCs w:val="0"/>
          <w:smallCaps w:val="0"/>
          <w:color w:val="auto"/>
          <w:spacing w:val="0"/>
          <w:lang w:val="en-US"/>
        </w:rPr>
      </w:pPr>
      <w:r w:rsidRPr="00082DB7">
        <w:rPr>
          <w:rStyle w:val="a6"/>
          <w:b/>
          <w:bCs w:val="0"/>
          <w:smallCaps w:val="0"/>
          <w:color w:val="auto"/>
          <w:spacing w:val="0"/>
          <w:lang w:val="en-US"/>
        </w:rPr>
        <w:drawing>
          <wp:inline distT="0" distB="0" distL="0" distR="0" wp14:anchorId="2D032E5D" wp14:editId="340738BB">
            <wp:extent cx="6120130" cy="469963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EE19" w14:textId="292430AF" w:rsidR="00082DB7" w:rsidRPr="00082DB7" w:rsidRDefault="00082DB7" w:rsidP="00082D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</w:t>
      </w:r>
      <w:r w:rsidRPr="00082DB7">
        <w:rPr>
          <w:rStyle w:val="a6"/>
          <w:b/>
          <w:bCs w:val="0"/>
          <w:smallCaps w:val="0"/>
          <w:color w:val="auto"/>
          <w:spacing w:val="0"/>
        </w:rPr>
        <w:t>3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.1 – </w:t>
      </w:r>
      <w:r>
        <w:rPr>
          <w:rStyle w:val="a6"/>
          <w:b/>
          <w:bCs w:val="0"/>
          <w:smallCaps w:val="0"/>
          <w:color w:val="auto"/>
          <w:spacing w:val="0"/>
        </w:rPr>
        <w:t>Обработка двух выборок</w:t>
      </w:r>
    </w:p>
    <w:p w14:paraId="01AA9FC0" w14:textId="77777777" w:rsidR="00082DB7" w:rsidRPr="00082DB7" w:rsidRDefault="00082DB7" w:rsidP="00082D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</w:p>
    <w:p w14:paraId="4A2B8E96" w14:textId="15150392" w:rsidR="00082DB7" w:rsidRDefault="00082DB7" w:rsidP="00082D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082DB7">
        <w:rPr>
          <w:rStyle w:val="a6"/>
          <w:b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145F606E" wp14:editId="7D22C0A8">
            <wp:extent cx="6120130" cy="2914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44C5" w14:textId="3112E71C" w:rsidR="00483324" w:rsidRPr="00082DB7" w:rsidRDefault="00082DB7" w:rsidP="00082D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</w:t>
      </w:r>
      <w:r w:rsidRPr="00082DB7">
        <w:rPr>
          <w:rStyle w:val="a6"/>
          <w:b/>
          <w:bCs w:val="0"/>
          <w:smallCaps w:val="0"/>
          <w:color w:val="auto"/>
          <w:spacing w:val="0"/>
        </w:rPr>
        <w:t>3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2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Результат обработки</w:t>
      </w:r>
    </w:p>
    <w:p w14:paraId="4BB1338C" w14:textId="324DA8E4" w:rsidR="00483324" w:rsidRDefault="00483324" w:rsidP="00483324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 xml:space="preserve">Задание </w:t>
      </w:r>
      <w:r w:rsidRPr="00082DB7">
        <w:rPr>
          <w:rStyle w:val="a6"/>
          <w:b/>
          <w:bCs w:val="0"/>
          <w:smallCaps w:val="0"/>
          <w:color w:val="auto"/>
          <w:spacing w:val="0"/>
        </w:rPr>
        <w:t>1</w:t>
      </w:r>
      <w:r>
        <w:rPr>
          <w:rStyle w:val="a6"/>
          <w:b/>
          <w:bCs w:val="0"/>
          <w:smallCaps w:val="0"/>
          <w:color w:val="auto"/>
          <w:spacing w:val="0"/>
        </w:rPr>
        <w:t>4</w:t>
      </w:r>
      <w:r w:rsidRPr="00082DB7">
        <w:rPr>
          <w:rStyle w:val="a6"/>
          <w:b/>
          <w:bCs w:val="0"/>
          <w:smallCaps w:val="0"/>
          <w:color w:val="auto"/>
          <w:spacing w:val="0"/>
        </w:rPr>
        <w:t xml:space="preserve">. </w:t>
      </w:r>
      <w:r w:rsidRPr="00483324">
        <w:rPr>
          <w:rStyle w:val="a6"/>
          <w:b/>
          <w:bCs w:val="0"/>
          <w:smallCaps w:val="0"/>
          <w:color w:val="auto"/>
          <w:spacing w:val="0"/>
        </w:rPr>
        <w:t xml:space="preserve">Кубик бросили 600 раз, получили следующие результаты: N 1 2 3 4 5 6 Количество выпадений 97 98 109 95 97 104. С помощью критерия Хи-квадрат проверить, является ли полученное распределение равномерным. Использовать функцию </w:t>
      </w:r>
      <w:proofErr w:type="spellStart"/>
      <w:proofErr w:type="gramStart"/>
      <w:r w:rsidRPr="00483324">
        <w:rPr>
          <w:rStyle w:val="a6"/>
          <w:b/>
          <w:bCs w:val="0"/>
          <w:smallCaps w:val="0"/>
          <w:color w:val="auto"/>
          <w:spacing w:val="0"/>
        </w:rPr>
        <w:t>scipy.stats</w:t>
      </w:r>
      <w:proofErr w:type="gramEnd"/>
      <w:r w:rsidRPr="00483324">
        <w:rPr>
          <w:rStyle w:val="a6"/>
          <w:b/>
          <w:bCs w:val="0"/>
          <w:smallCaps w:val="0"/>
          <w:color w:val="auto"/>
          <w:spacing w:val="0"/>
        </w:rPr>
        <w:t>.chisquare</w:t>
      </w:r>
      <w:proofErr w:type="spellEnd"/>
      <w:r w:rsidRPr="00483324">
        <w:rPr>
          <w:rStyle w:val="a6"/>
          <w:b/>
          <w:bCs w:val="0"/>
          <w:smallCaps w:val="0"/>
          <w:color w:val="auto"/>
          <w:spacing w:val="0"/>
        </w:rPr>
        <w:t>().</w:t>
      </w:r>
    </w:p>
    <w:tbl>
      <w:tblPr>
        <w:tblStyle w:val="af4"/>
        <w:tblW w:w="0" w:type="auto"/>
        <w:tblInd w:w="709" w:type="dxa"/>
        <w:tblLook w:val="04A0" w:firstRow="1" w:lastRow="0" w:firstColumn="1" w:lastColumn="0" w:noHBand="0" w:noVBand="1"/>
      </w:tblPr>
      <w:tblGrid>
        <w:gridCol w:w="4384"/>
        <w:gridCol w:w="4535"/>
      </w:tblGrid>
      <w:tr w:rsidR="00F92CDF" w14:paraId="3CA8F207" w14:textId="77777777" w:rsidTr="00F92CDF">
        <w:tc>
          <w:tcPr>
            <w:tcW w:w="4814" w:type="dxa"/>
          </w:tcPr>
          <w:p w14:paraId="1F600360" w14:textId="08977762" w:rsidR="00F92CDF" w:rsidRPr="00F92CDF" w:rsidRDefault="00F92CDF" w:rsidP="00F92CDF">
            <w:pPr>
              <w:pStyle w:val="af5"/>
              <w:jc w:val="center"/>
              <w:rPr>
                <w:rStyle w:val="a6"/>
                <w:smallCaps w:val="0"/>
                <w:color w:val="auto"/>
                <w:spacing w:val="0"/>
                <w:lang w:val="en-US"/>
              </w:rPr>
            </w:pPr>
            <w:r w:rsidRPr="00F92CDF">
              <w:rPr>
                <w:rStyle w:val="a6"/>
                <w:smallCaps w:val="0"/>
                <w:color w:val="auto"/>
                <w:spacing w:val="0"/>
                <w:lang w:val="en-US"/>
              </w:rPr>
              <w:t>N</w:t>
            </w:r>
          </w:p>
        </w:tc>
        <w:tc>
          <w:tcPr>
            <w:tcW w:w="4814" w:type="dxa"/>
          </w:tcPr>
          <w:p w14:paraId="416E39B7" w14:textId="1A028BF0" w:rsidR="00F92CDF" w:rsidRPr="00F92CDF" w:rsidRDefault="00F92CDF" w:rsidP="00F92CDF">
            <w:pPr>
              <w:pStyle w:val="af5"/>
              <w:jc w:val="center"/>
              <w:rPr>
                <w:rStyle w:val="a6"/>
                <w:smallCaps w:val="0"/>
                <w:color w:val="auto"/>
                <w:spacing w:val="0"/>
              </w:rPr>
            </w:pPr>
            <w:r w:rsidRPr="00F92CDF">
              <w:rPr>
                <w:rStyle w:val="a6"/>
                <w:smallCaps w:val="0"/>
                <w:color w:val="auto"/>
                <w:spacing w:val="0"/>
              </w:rPr>
              <w:t>Количество выпадений</w:t>
            </w:r>
          </w:p>
        </w:tc>
      </w:tr>
      <w:tr w:rsidR="00F92CDF" w14:paraId="6D715B0E" w14:textId="77777777" w:rsidTr="00F92CDF">
        <w:tc>
          <w:tcPr>
            <w:tcW w:w="4814" w:type="dxa"/>
          </w:tcPr>
          <w:p w14:paraId="3859DA80" w14:textId="6EBF2E75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1</w:t>
            </w:r>
          </w:p>
        </w:tc>
        <w:tc>
          <w:tcPr>
            <w:tcW w:w="4814" w:type="dxa"/>
          </w:tcPr>
          <w:p w14:paraId="6A201FD0" w14:textId="3F7B1901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97</w:t>
            </w:r>
          </w:p>
        </w:tc>
      </w:tr>
      <w:tr w:rsidR="00F92CDF" w14:paraId="3015FFF9" w14:textId="77777777" w:rsidTr="00F92CDF">
        <w:tc>
          <w:tcPr>
            <w:tcW w:w="4814" w:type="dxa"/>
          </w:tcPr>
          <w:p w14:paraId="30BF28E4" w14:textId="37662827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2</w:t>
            </w:r>
          </w:p>
        </w:tc>
        <w:tc>
          <w:tcPr>
            <w:tcW w:w="4814" w:type="dxa"/>
          </w:tcPr>
          <w:p w14:paraId="30906F99" w14:textId="3D003C87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98</w:t>
            </w:r>
          </w:p>
        </w:tc>
      </w:tr>
      <w:tr w:rsidR="00F92CDF" w14:paraId="56098822" w14:textId="77777777" w:rsidTr="00F92CDF">
        <w:tc>
          <w:tcPr>
            <w:tcW w:w="4814" w:type="dxa"/>
          </w:tcPr>
          <w:p w14:paraId="5709C08F" w14:textId="651F3E80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3</w:t>
            </w:r>
          </w:p>
        </w:tc>
        <w:tc>
          <w:tcPr>
            <w:tcW w:w="4814" w:type="dxa"/>
          </w:tcPr>
          <w:p w14:paraId="2C2D0445" w14:textId="2C6C18E3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109</w:t>
            </w:r>
          </w:p>
        </w:tc>
      </w:tr>
      <w:tr w:rsidR="00F92CDF" w14:paraId="65F26644" w14:textId="77777777" w:rsidTr="00F92CDF">
        <w:tc>
          <w:tcPr>
            <w:tcW w:w="4814" w:type="dxa"/>
          </w:tcPr>
          <w:p w14:paraId="46B85B9D" w14:textId="7AADA8A3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4</w:t>
            </w:r>
          </w:p>
        </w:tc>
        <w:tc>
          <w:tcPr>
            <w:tcW w:w="4814" w:type="dxa"/>
          </w:tcPr>
          <w:p w14:paraId="299F7904" w14:textId="02FE0A4D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95</w:t>
            </w:r>
          </w:p>
        </w:tc>
      </w:tr>
      <w:tr w:rsidR="00F92CDF" w14:paraId="56286797" w14:textId="77777777" w:rsidTr="00F92CDF">
        <w:tc>
          <w:tcPr>
            <w:tcW w:w="4814" w:type="dxa"/>
          </w:tcPr>
          <w:p w14:paraId="1F4A3A69" w14:textId="732B63E2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5</w:t>
            </w:r>
          </w:p>
        </w:tc>
        <w:tc>
          <w:tcPr>
            <w:tcW w:w="4814" w:type="dxa"/>
          </w:tcPr>
          <w:p w14:paraId="7DAFA3B6" w14:textId="697BA8D2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97</w:t>
            </w:r>
          </w:p>
        </w:tc>
      </w:tr>
      <w:tr w:rsidR="00F92CDF" w14:paraId="7B494D49" w14:textId="77777777" w:rsidTr="00F92CDF">
        <w:tc>
          <w:tcPr>
            <w:tcW w:w="4814" w:type="dxa"/>
          </w:tcPr>
          <w:p w14:paraId="671AEA0A" w14:textId="62A3B9E1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6</w:t>
            </w:r>
          </w:p>
        </w:tc>
        <w:tc>
          <w:tcPr>
            <w:tcW w:w="4814" w:type="dxa"/>
          </w:tcPr>
          <w:p w14:paraId="0E9167D7" w14:textId="15C19FCB" w:rsidR="00F92CDF" w:rsidRDefault="00F92CDF" w:rsidP="00F92CDF">
            <w:pPr>
              <w:pStyle w:val="af5"/>
              <w:jc w:val="center"/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</w:pPr>
            <w:r>
              <w:rPr>
                <w:rStyle w:val="a6"/>
                <w:b w:val="0"/>
                <w:bCs w:val="0"/>
                <w:smallCaps w:val="0"/>
                <w:color w:val="auto"/>
                <w:spacing w:val="0"/>
              </w:rPr>
              <w:t>104</w:t>
            </w:r>
          </w:p>
        </w:tc>
      </w:tr>
    </w:tbl>
    <w:p w14:paraId="68550878" w14:textId="77777777" w:rsidR="00F92CDF" w:rsidRDefault="00F92CDF" w:rsidP="00483324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</w:p>
    <w:p w14:paraId="6236A4EB" w14:textId="40C3F1F5" w:rsidR="00082DB7" w:rsidRDefault="00483324" w:rsidP="00082DB7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483324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4489F374" wp14:editId="7DB91768">
            <wp:extent cx="5691505" cy="1858390"/>
            <wp:effectExtent l="0" t="0" r="444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663" cy="18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452B" w14:textId="698119F4" w:rsidR="00483324" w:rsidRPr="00082DB7" w:rsidRDefault="00483324" w:rsidP="00483324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</w:t>
      </w:r>
      <w:r>
        <w:rPr>
          <w:rStyle w:val="a6"/>
          <w:b/>
          <w:bCs w:val="0"/>
          <w:smallCaps w:val="0"/>
          <w:color w:val="auto"/>
          <w:spacing w:val="0"/>
        </w:rPr>
        <w:t>4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1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</w:t>
      </w:r>
      <w:r>
        <w:rPr>
          <w:rStyle w:val="a6"/>
          <w:b/>
          <w:bCs w:val="0"/>
          <w:smallCaps w:val="0"/>
          <w:color w:val="auto"/>
          <w:spacing w:val="0"/>
        </w:rPr>
        <w:t>Проверка с помощью критерия Хи-квадрат</w:t>
      </w:r>
    </w:p>
    <w:p w14:paraId="3C50E7C6" w14:textId="437FF765" w:rsidR="00501A97" w:rsidRPr="00501A97" w:rsidRDefault="00501A97" w:rsidP="00501A97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501A97">
        <w:rPr>
          <w:rStyle w:val="a6"/>
          <w:b w:val="0"/>
          <w:bCs w:val="0"/>
          <w:smallCaps w:val="0"/>
          <w:color w:val="auto"/>
          <w:spacing w:val="0"/>
        </w:rPr>
        <w:t>Ожидаемые значения равномерно распределены, поэтому для каждого значения мы используем 100 (600 / 6)</w:t>
      </w:r>
      <w:r>
        <w:rPr>
          <w:rStyle w:val="a6"/>
          <w:b w:val="0"/>
          <w:bCs w:val="0"/>
          <w:smallCaps w:val="0"/>
          <w:color w:val="auto"/>
          <w:spacing w:val="0"/>
        </w:rPr>
        <w:t>.</w:t>
      </w:r>
    </w:p>
    <w:p w14:paraId="37A79009" w14:textId="760F4967" w:rsidR="00501A97" w:rsidRPr="00501A97" w:rsidRDefault="00501A97" w:rsidP="00501A97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501A97">
        <w:rPr>
          <w:rStyle w:val="a6"/>
          <w:b w:val="0"/>
          <w:bCs w:val="0"/>
          <w:smallCaps w:val="0"/>
          <w:color w:val="auto"/>
          <w:spacing w:val="0"/>
        </w:rPr>
        <w:t xml:space="preserve">Функция </w:t>
      </w:r>
      <w:proofErr w:type="spellStart"/>
      <w:proofErr w:type="gramStart"/>
      <w:r w:rsidRPr="00501A97">
        <w:rPr>
          <w:rStyle w:val="a6"/>
          <w:b w:val="0"/>
          <w:bCs w:val="0"/>
          <w:smallCaps w:val="0"/>
          <w:color w:val="auto"/>
          <w:spacing w:val="0"/>
        </w:rPr>
        <w:t>scipy.stats</w:t>
      </w:r>
      <w:proofErr w:type="gramEnd"/>
      <w:r w:rsidRPr="00501A97">
        <w:rPr>
          <w:rStyle w:val="a6"/>
          <w:b w:val="0"/>
          <w:bCs w:val="0"/>
          <w:smallCaps w:val="0"/>
          <w:color w:val="auto"/>
          <w:spacing w:val="0"/>
        </w:rPr>
        <w:t>.chisquare</w:t>
      </w:r>
      <w:proofErr w:type="spellEnd"/>
      <w:r w:rsidRPr="00501A97">
        <w:rPr>
          <w:rStyle w:val="a6"/>
          <w:b w:val="0"/>
          <w:bCs w:val="0"/>
          <w:smallCaps w:val="0"/>
          <w:color w:val="auto"/>
          <w:spacing w:val="0"/>
        </w:rPr>
        <w:t>() возвращает статистику критерия Хи-квадрат и p-значение</w:t>
      </w:r>
      <w:r>
        <w:rPr>
          <w:rStyle w:val="a6"/>
          <w:b w:val="0"/>
          <w:bCs w:val="0"/>
          <w:smallCaps w:val="0"/>
          <w:color w:val="auto"/>
          <w:spacing w:val="0"/>
        </w:rPr>
        <w:t>.</w:t>
      </w:r>
    </w:p>
    <w:p w14:paraId="3826238A" w14:textId="53015B10" w:rsidR="00483324" w:rsidRDefault="00501A97" w:rsidP="00501A97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  <w:r w:rsidRPr="00501A97">
        <w:rPr>
          <w:rStyle w:val="a6"/>
          <w:b w:val="0"/>
          <w:bCs w:val="0"/>
          <w:smallCaps w:val="0"/>
          <w:color w:val="auto"/>
          <w:spacing w:val="0"/>
        </w:rPr>
        <w:t>p-значение больше заданного уровня значимости (обычно 0.05); мы можем отклонить H1 в пользу H0</w:t>
      </w:r>
      <w:r>
        <w:rPr>
          <w:rStyle w:val="a6"/>
          <w:b w:val="0"/>
          <w:bCs w:val="0"/>
          <w:smallCaps w:val="0"/>
          <w:color w:val="auto"/>
          <w:spacing w:val="0"/>
        </w:rPr>
        <w:t>.</w:t>
      </w:r>
    </w:p>
    <w:p w14:paraId="69AF3ED3" w14:textId="54CD1A17" w:rsidR="00352579" w:rsidRDefault="00352579" w:rsidP="00352579">
      <w:pPr>
        <w:pStyle w:val="a7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lastRenderedPageBreak/>
        <w:t xml:space="preserve">Задание </w:t>
      </w:r>
      <w:r w:rsidRPr="00352579">
        <w:rPr>
          <w:rStyle w:val="a6"/>
          <w:b/>
          <w:bCs w:val="0"/>
          <w:smallCaps w:val="0"/>
          <w:color w:val="auto"/>
          <w:spacing w:val="0"/>
        </w:rPr>
        <w:t xml:space="preserve">15. С помощью критерия Хи-квадрат проверить, являются ли переменные зависимыми. Создать </w:t>
      </w:r>
      <w:proofErr w:type="spellStart"/>
      <w:r w:rsidRPr="00352579">
        <w:rPr>
          <w:rStyle w:val="a6"/>
          <w:b/>
          <w:bCs w:val="0"/>
          <w:smallCaps w:val="0"/>
          <w:color w:val="auto"/>
          <w:spacing w:val="0"/>
        </w:rPr>
        <w:t>датафрейм</w:t>
      </w:r>
      <w:proofErr w:type="spellEnd"/>
      <w:r w:rsidRPr="00352579">
        <w:rPr>
          <w:rStyle w:val="a6"/>
          <w:b/>
          <w:bCs w:val="0"/>
          <w:smallCaps w:val="0"/>
          <w:color w:val="auto"/>
          <w:spacing w:val="0"/>
        </w:rPr>
        <w:t>, используя следующий код:</w:t>
      </w:r>
    </w:p>
    <w:p w14:paraId="5B6ECADB" w14:textId="4CCD9DFC" w:rsidR="00352579" w:rsidRDefault="00352579" w:rsidP="00352579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352579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21E045C8" wp14:editId="277574A0">
            <wp:extent cx="5701030" cy="26121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7009" cy="26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394" w14:textId="52B150CE" w:rsidR="00352579" w:rsidRDefault="00352579" w:rsidP="00352579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</w:t>
      </w:r>
      <w:r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.1 – 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Создание </w:t>
      </w:r>
      <w:proofErr w:type="spellStart"/>
      <w:r>
        <w:rPr>
          <w:rStyle w:val="a6"/>
          <w:b/>
          <w:bCs w:val="0"/>
          <w:smallCaps w:val="0"/>
          <w:color w:val="auto"/>
          <w:spacing w:val="0"/>
        </w:rPr>
        <w:t>датафрейма</w:t>
      </w:r>
      <w:proofErr w:type="spellEnd"/>
    </w:p>
    <w:p w14:paraId="2A1D0ECC" w14:textId="7775CB85" w:rsidR="00352579" w:rsidRDefault="00352579" w:rsidP="00352579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 w:rsidRPr="00352579">
        <w:rPr>
          <w:rStyle w:val="a6"/>
          <w:b/>
          <w:bCs w:val="0"/>
          <w:smallCaps w:val="0"/>
          <w:color w:val="auto"/>
          <w:spacing w:val="0"/>
        </w:rPr>
        <w:drawing>
          <wp:inline distT="0" distB="0" distL="0" distR="0" wp14:anchorId="18F8D716" wp14:editId="1005E277">
            <wp:extent cx="6120130" cy="14185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A19A" w14:textId="061C1DD8" w:rsidR="00352579" w:rsidRDefault="00352579" w:rsidP="00352579">
      <w:pPr>
        <w:pStyle w:val="ab"/>
        <w:rPr>
          <w:rStyle w:val="a6"/>
          <w:b/>
          <w:bCs w:val="0"/>
          <w:smallCaps w:val="0"/>
          <w:color w:val="auto"/>
          <w:spacing w:val="0"/>
        </w:rPr>
      </w:pPr>
      <w:r>
        <w:rPr>
          <w:rStyle w:val="a6"/>
          <w:b/>
          <w:bCs w:val="0"/>
          <w:smallCaps w:val="0"/>
          <w:color w:val="auto"/>
          <w:spacing w:val="0"/>
        </w:rPr>
        <w:t>Рисунок 1</w:t>
      </w:r>
      <w:r>
        <w:rPr>
          <w:rStyle w:val="a6"/>
          <w:b/>
          <w:bCs w:val="0"/>
          <w:smallCaps w:val="0"/>
          <w:color w:val="auto"/>
          <w:spacing w:val="0"/>
        </w:rPr>
        <w:t>5</w:t>
      </w:r>
      <w:r>
        <w:rPr>
          <w:rStyle w:val="a6"/>
          <w:b/>
          <w:bCs w:val="0"/>
          <w:smallCaps w:val="0"/>
          <w:color w:val="auto"/>
          <w:spacing w:val="0"/>
        </w:rPr>
        <w:t>.</w:t>
      </w:r>
      <w:r>
        <w:rPr>
          <w:rStyle w:val="a6"/>
          <w:b/>
          <w:bCs w:val="0"/>
          <w:smallCaps w:val="0"/>
          <w:color w:val="auto"/>
          <w:spacing w:val="0"/>
        </w:rPr>
        <w:t>2</w:t>
      </w:r>
      <w:r>
        <w:rPr>
          <w:rStyle w:val="a6"/>
          <w:b/>
          <w:bCs w:val="0"/>
          <w:smallCaps w:val="0"/>
          <w:color w:val="auto"/>
          <w:spacing w:val="0"/>
        </w:rPr>
        <w:t xml:space="preserve"> – Проверка с помощью критерия Хи-квадрат</w:t>
      </w:r>
    </w:p>
    <w:p w14:paraId="0A0A94F6" w14:textId="77777777" w:rsidR="00501A97" w:rsidRPr="00DD5C17" w:rsidRDefault="00501A97" w:rsidP="00501A97">
      <w:pPr>
        <w:pStyle w:val="af5"/>
        <w:rPr>
          <w:rStyle w:val="a6"/>
          <w:b w:val="0"/>
          <w:bCs w:val="0"/>
          <w:smallCaps w:val="0"/>
          <w:color w:val="auto"/>
          <w:spacing w:val="0"/>
        </w:rPr>
      </w:pPr>
    </w:p>
    <w:sectPr w:rsidR="00501A97" w:rsidRPr="00DD5C17" w:rsidSect="00B33872">
      <w:footerReference w:type="default" r:id="rId4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CCC0E" w14:textId="77777777" w:rsidR="00C54A42" w:rsidRDefault="00C54A42" w:rsidP="00B33872">
      <w:pPr>
        <w:spacing w:after="0" w:line="240" w:lineRule="auto"/>
      </w:pPr>
      <w:r>
        <w:separator/>
      </w:r>
    </w:p>
  </w:endnote>
  <w:endnote w:type="continuationSeparator" w:id="0">
    <w:p w14:paraId="646801E6" w14:textId="77777777" w:rsidR="00C54A42" w:rsidRDefault="00C54A42" w:rsidP="00B33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2143563"/>
      <w:docPartObj>
        <w:docPartGallery w:val="Page Numbers (Bottom of Page)"/>
        <w:docPartUnique/>
      </w:docPartObj>
    </w:sdtPr>
    <w:sdtEndPr/>
    <w:sdtContent>
      <w:p w14:paraId="1EDF2113" w14:textId="77777777" w:rsidR="00B33872" w:rsidRDefault="00B33872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049CDB" w14:textId="77777777" w:rsidR="00B33872" w:rsidRDefault="00B33872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72BA5" w14:textId="77777777" w:rsidR="00C54A42" w:rsidRDefault="00C54A42" w:rsidP="00B33872">
      <w:pPr>
        <w:spacing w:after="0" w:line="240" w:lineRule="auto"/>
      </w:pPr>
      <w:r>
        <w:separator/>
      </w:r>
    </w:p>
  </w:footnote>
  <w:footnote w:type="continuationSeparator" w:id="0">
    <w:p w14:paraId="4178E5BB" w14:textId="77777777" w:rsidR="00C54A42" w:rsidRDefault="00C54A42" w:rsidP="00B338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39AE"/>
    <w:multiLevelType w:val="hybridMultilevel"/>
    <w:tmpl w:val="313C2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B901778"/>
    <w:multiLevelType w:val="hybridMultilevel"/>
    <w:tmpl w:val="27F09EDA"/>
    <w:lvl w:ilvl="0" w:tplc="5FF0E05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5217DF2"/>
    <w:multiLevelType w:val="hybridMultilevel"/>
    <w:tmpl w:val="F3FCC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845569"/>
    <w:multiLevelType w:val="hybridMultilevel"/>
    <w:tmpl w:val="B56698C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73793F24"/>
    <w:multiLevelType w:val="hybridMultilevel"/>
    <w:tmpl w:val="86F03A88"/>
    <w:lvl w:ilvl="0" w:tplc="C73A98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4D584B"/>
    <w:multiLevelType w:val="hybridMultilevel"/>
    <w:tmpl w:val="DB68ACB0"/>
    <w:lvl w:ilvl="0" w:tplc="8F682940">
      <w:start w:val="1"/>
      <w:numFmt w:val="decimal"/>
      <w:pStyle w:val="a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AE3"/>
    <w:rsid w:val="00025D41"/>
    <w:rsid w:val="000517B7"/>
    <w:rsid w:val="00082DB7"/>
    <w:rsid w:val="000C187B"/>
    <w:rsid w:val="00173D65"/>
    <w:rsid w:val="00182FEE"/>
    <w:rsid w:val="00195FC3"/>
    <w:rsid w:val="001A0AE3"/>
    <w:rsid w:val="00207E77"/>
    <w:rsid w:val="002E1484"/>
    <w:rsid w:val="00352579"/>
    <w:rsid w:val="003E1D86"/>
    <w:rsid w:val="003E4595"/>
    <w:rsid w:val="003E4958"/>
    <w:rsid w:val="0040703A"/>
    <w:rsid w:val="00483324"/>
    <w:rsid w:val="00491AF0"/>
    <w:rsid w:val="004C65DE"/>
    <w:rsid w:val="004E5F5A"/>
    <w:rsid w:val="004F2F25"/>
    <w:rsid w:val="00501A97"/>
    <w:rsid w:val="0052398C"/>
    <w:rsid w:val="0059448B"/>
    <w:rsid w:val="005F5872"/>
    <w:rsid w:val="005F7AF8"/>
    <w:rsid w:val="0073629C"/>
    <w:rsid w:val="007368DA"/>
    <w:rsid w:val="007C3426"/>
    <w:rsid w:val="008109E2"/>
    <w:rsid w:val="008C1B09"/>
    <w:rsid w:val="00903CD7"/>
    <w:rsid w:val="00940160"/>
    <w:rsid w:val="00976036"/>
    <w:rsid w:val="00A030D2"/>
    <w:rsid w:val="00A06D60"/>
    <w:rsid w:val="00AB5FCB"/>
    <w:rsid w:val="00B053C2"/>
    <w:rsid w:val="00B33872"/>
    <w:rsid w:val="00B413C5"/>
    <w:rsid w:val="00BB68B2"/>
    <w:rsid w:val="00BF4927"/>
    <w:rsid w:val="00C54A42"/>
    <w:rsid w:val="00C55C1A"/>
    <w:rsid w:val="00C82180"/>
    <w:rsid w:val="00CB1624"/>
    <w:rsid w:val="00CB6C58"/>
    <w:rsid w:val="00CF41D7"/>
    <w:rsid w:val="00CF4D29"/>
    <w:rsid w:val="00D110FC"/>
    <w:rsid w:val="00D22FB4"/>
    <w:rsid w:val="00DC15F4"/>
    <w:rsid w:val="00DD5C17"/>
    <w:rsid w:val="00DE2472"/>
    <w:rsid w:val="00E05BDF"/>
    <w:rsid w:val="00E83959"/>
    <w:rsid w:val="00E90A6C"/>
    <w:rsid w:val="00ED49AB"/>
    <w:rsid w:val="00ED75E5"/>
    <w:rsid w:val="00EF49D4"/>
    <w:rsid w:val="00F92CDF"/>
    <w:rsid w:val="00FC1A0D"/>
    <w:rsid w:val="00FD119F"/>
    <w:rsid w:val="00FE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60D9C"/>
  <w15:chartTrackingRefBased/>
  <w15:docId w15:val="{6C83DB61-6CE0-4315-B33C-C8887CB8D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5F587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rsid w:val="00EF49D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903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 первого уровня"/>
    <w:basedOn w:val="1"/>
    <w:link w:val="a5"/>
    <w:autoRedefine/>
    <w:qFormat/>
    <w:rsid w:val="00BF4927"/>
    <w:pPr>
      <w:keepLines w:val="0"/>
      <w:pageBreakBefore/>
      <w:widowControl w:val="0"/>
      <w:autoSpaceDE w:val="0"/>
      <w:autoSpaceDN w:val="0"/>
      <w:spacing w:before="0" w:after="567"/>
      <w:ind w:left="709"/>
    </w:pPr>
    <w:rPr>
      <w:rFonts w:eastAsia="Times New Roman" w:cs="Times New Roman"/>
      <w:b/>
      <w:bCs/>
      <w:caps/>
      <w:sz w:val="36"/>
      <w:szCs w:val="36"/>
    </w:rPr>
  </w:style>
  <w:style w:type="character" w:customStyle="1" w:styleId="a5">
    <w:name w:val="Заголовок первого уровня Знак"/>
    <w:basedOn w:val="10"/>
    <w:link w:val="a4"/>
    <w:rsid w:val="00BF4927"/>
    <w:rPr>
      <w:rFonts w:ascii="Times New Roman" w:eastAsia="Times New Roman" w:hAnsi="Times New Roman" w:cs="Times New Roman"/>
      <w:b/>
      <w:bCs/>
      <w:caps/>
      <w:sz w:val="36"/>
      <w:szCs w:val="36"/>
    </w:rPr>
  </w:style>
  <w:style w:type="character" w:customStyle="1" w:styleId="10">
    <w:name w:val="Заголовок 1 Знак"/>
    <w:basedOn w:val="a1"/>
    <w:link w:val="1"/>
    <w:uiPriority w:val="9"/>
    <w:rsid w:val="00EF49D4"/>
    <w:rPr>
      <w:rFonts w:ascii="Times New Roman" w:eastAsiaTheme="majorEastAsia" w:hAnsi="Times New Roman" w:cstheme="majorBidi"/>
      <w:sz w:val="32"/>
      <w:szCs w:val="32"/>
    </w:rPr>
  </w:style>
  <w:style w:type="character" w:styleId="a6">
    <w:name w:val="Intense Reference"/>
    <w:basedOn w:val="a1"/>
    <w:uiPriority w:val="32"/>
    <w:rsid w:val="00903CD7"/>
    <w:rPr>
      <w:b/>
      <w:bCs/>
      <w:smallCaps/>
      <w:color w:val="4472C4" w:themeColor="accent1"/>
      <w:spacing w:val="5"/>
    </w:rPr>
  </w:style>
  <w:style w:type="paragraph" w:customStyle="1" w:styleId="a7">
    <w:name w:val="Заголовок второго уровня"/>
    <w:basedOn w:val="2"/>
    <w:link w:val="a8"/>
    <w:qFormat/>
    <w:rsid w:val="005F5872"/>
    <w:pPr>
      <w:keepLines w:val="0"/>
      <w:spacing w:before="851" w:after="567"/>
      <w:ind w:left="709"/>
    </w:pPr>
    <w:rPr>
      <w:rFonts w:ascii="Times New Roman" w:hAnsi="Times New Roman"/>
      <w:b/>
      <w:color w:val="auto"/>
      <w:sz w:val="32"/>
    </w:rPr>
  </w:style>
  <w:style w:type="paragraph" w:customStyle="1" w:styleId="a9">
    <w:name w:val="Заголовок третьего уровня"/>
    <w:basedOn w:val="a7"/>
    <w:link w:val="aa"/>
    <w:qFormat/>
    <w:rsid w:val="00903CD7"/>
    <w:pPr>
      <w:outlineLvl w:val="2"/>
    </w:pPr>
    <w:rPr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903C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8">
    <w:name w:val="Заголовок второго уровня Знак"/>
    <w:basedOn w:val="20"/>
    <w:link w:val="a7"/>
    <w:rsid w:val="005F587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customStyle="1" w:styleId="ab">
    <w:name w:val="Рисунок"/>
    <w:link w:val="ac"/>
    <w:qFormat/>
    <w:rsid w:val="005F5872"/>
    <w:pPr>
      <w:spacing w:after="340" w:line="240" w:lineRule="auto"/>
      <w:jc w:val="center"/>
    </w:pPr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a">
    <w:name w:val="Заголовок третьего уровня Знак"/>
    <w:basedOn w:val="a8"/>
    <w:link w:val="a9"/>
    <w:rsid w:val="00903CD7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customStyle="1" w:styleId="ad">
    <w:name w:val="Таблица надпись"/>
    <w:link w:val="ae"/>
    <w:qFormat/>
    <w:rsid w:val="00C55C1A"/>
    <w:pPr>
      <w:spacing w:before="340" w:after="0" w:line="240" w:lineRule="auto"/>
    </w:pPr>
    <w:rPr>
      <w:rFonts w:ascii="Times New Roman" w:eastAsiaTheme="majorEastAsia" w:hAnsi="Times New Roman" w:cstheme="majorBidi"/>
      <w:i/>
      <w:sz w:val="24"/>
      <w:szCs w:val="26"/>
    </w:rPr>
  </w:style>
  <w:style w:type="character" w:customStyle="1" w:styleId="ac">
    <w:name w:val="Рисунок Знак"/>
    <w:basedOn w:val="a1"/>
    <w:link w:val="ab"/>
    <w:rsid w:val="005F5872"/>
    <w:rPr>
      <w:rFonts w:ascii="Times New Roman" w:eastAsiaTheme="majorEastAsia" w:hAnsi="Times New Roman" w:cstheme="majorBidi"/>
      <w:b/>
      <w:sz w:val="24"/>
      <w:szCs w:val="26"/>
    </w:rPr>
  </w:style>
  <w:style w:type="paragraph" w:customStyle="1" w:styleId="af">
    <w:name w:val="Таблица текст"/>
    <w:link w:val="af0"/>
    <w:qFormat/>
    <w:rsid w:val="00C55C1A"/>
    <w:pPr>
      <w:spacing w:after="0" w:line="240" w:lineRule="auto"/>
      <w:jc w:val="center"/>
    </w:pPr>
    <w:rPr>
      <w:rFonts w:ascii="Times New Roman" w:eastAsiaTheme="majorEastAsia" w:hAnsi="Times New Roman" w:cstheme="majorBidi"/>
      <w:b/>
      <w:i/>
      <w:sz w:val="24"/>
      <w:szCs w:val="26"/>
    </w:rPr>
  </w:style>
  <w:style w:type="character" w:customStyle="1" w:styleId="ae">
    <w:name w:val="Таблица надпись Знак"/>
    <w:basedOn w:val="a1"/>
    <w:link w:val="ad"/>
    <w:rsid w:val="00C55C1A"/>
    <w:rPr>
      <w:rFonts w:ascii="Times New Roman" w:eastAsiaTheme="majorEastAsia" w:hAnsi="Times New Roman" w:cstheme="majorBidi"/>
      <w:i/>
      <w:sz w:val="24"/>
      <w:szCs w:val="26"/>
    </w:rPr>
  </w:style>
  <w:style w:type="paragraph" w:customStyle="1" w:styleId="a">
    <w:name w:val="Источники"/>
    <w:link w:val="af1"/>
    <w:qFormat/>
    <w:rsid w:val="00BF4927"/>
    <w:pPr>
      <w:keepNext/>
      <w:widowControl w:val="0"/>
      <w:numPr>
        <w:numId w:val="5"/>
      </w:numPr>
      <w:spacing w:before="340" w:after="340" w:line="360" w:lineRule="auto"/>
      <w:ind w:left="709" w:firstLine="0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0">
    <w:name w:val="Таблица текст Знак"/>
    <w:basedOn w:val="a1"/>
    <w:link w:val="af"/>
    <w:rsid w:val="00C55C1A"/>
    <w:rPr>
      <w:rFonts w:ascii="Times New Roman" w:eastAsiaTheme="majorEastAsia" w:hAnsi="Times New Roman" w:cstheme="majorBidi"/>
      <w:b/>
      <w:i/>
      <w:sz w:val="24"/>
      <w:szCs w:val="26"/>
    </w:rPr>
  </w:style>
  <w:style w:type="paragraph" w:styleId="af2">
    <w:name w:val="Body Text"/>
    <w:basedOn w:val="a0"/>
    <w:link w:val="af3"/>
    <w:semiHidden/>
    <w:unhideWhenUsed/>
    <w:rsid w:val="004C65DE"/>
    <w:pPr>
      <w:widowControl w:val="0"/>
      <w:suppressAutoHyphens/>
      <w:spacing w:after="140" w:line="288" w:lineRule="auto"/>
      <w:jc w:val="left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customStyle="1" w:styleId="af1">
    <w:name w:val="Источники Знак"/>
    <w:basedOn w:val="a1"/>
    <w:link w:val="a"/>
    <w:rsid w:val="00BF4927"/>
    <w:rPr>
      <w:rFonts w:ascii="Times New Roman" w:eastAsiaTheme="majorEastAsia" w:hAnsi="Times New Roman" w:cstheme="majorBidi"/>
      <w:sz w:val="28"/>
      <w:szCs w:val="26"/>
    </w:rPr>
  </w:style>
  <w:style w:type="character" w:customStyle="1" w:styleId="af3">
    <w:name w:val="Основной текст Знак"/>
    <w:basedOn w:val="a1"/>
    <w:link w:val="af2"/>
    <w:semiHidden/>
    <w:rsid w:val="004C65DE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f4">
    <w:name w:val="Table Grid"/>
    <w:basedOn w:val="a2"/>
    <w:uiPriority w:val="59"/>
    <w:rsid w:val="004C65D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Обычный Текст"/>
    <w:basedOn w:val="a0"/>
    <w:link w:val="af6"/>
    <w:qFormat/>
    <w:rsid w:val="00C82180"/>
    <w:pPr>
      <w:spacing w:after="0"/>
      <w:ind w:firstLine="709"/>
    </w:pPr>
  </w:style>
  <w:style w:type="character" w:customStyle="1" w:styleId="af6">
    <w:name w:val="Обычный Текст Знак"/>
    <w:basedOn w:val="a1"/>
    <w:link w:val="af5"/>
    <w:rsid w:val="00C82180"/>
    <w:rPr>
      <w:rFonts w:ascii="Times New Roman" w:hAnsi="Times New Roman"/>
      <w:sz w:val="28"/>
    </w:rPr>
  </w:style>
  <w:style w:type="paragraph" w:styleId="af7">
    <w:name w:val="header"/>
    <w:basedOn w:val="a0"/>
    <w:link w:val="af8"/>
    <w:uiPriority w:val="99"/>
    <w:unhideWhenUsed/>
    <w:rsid w:val="00B338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1"/>
    <w:link w:val="af7"/>
    <w:uiPriority w:val="99"/>
    <w:rsid w:val="00B33872"/>
    <w:rPr>
      <w:rFonts w:ascii="Times New Roman" w:hAnsi="Times New Roman"/>
      <w:sz w:val="28"/>
    </w:rPr>
  </w:style>
  <w:style w:type="paragraph" w:styleId="af9">
    <w:name w:val="footer"/>
    <w:basedOn w:val="a0"/>
    <w:link w:val="afa"/>
    <w:uiPriority w:val="99"/>
    <w:unhideWhenUsed/>
    <w:rsid w:val="00B338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1"/>
    <w:link w:val="af9"/>
    <w:uiPriority w:val="99"/>
    <w:rsid w:val="00B3387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QZY\Documents\&#1053;&#1072;&#1089;&#1090;&#1088;&#1072;&#1080;&#1074;&#1072;&#1077;&#1084;&#1099;&#1077;%20&#1096;&#1072;&#1073;&#1083;&#1086;&#1085;&#1099;%20Office\&#1064;&#1072;&#1073;&#1083;&#1086;&#1085;_&#1052;&#1048;&#1056;&#1069;&#104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C1C15-12F8-4AC6-A742-250F33AA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Шаблон_МИРЭА.dotx</Template>
  <TotalTime>58</TotalTime>
  <Pages>31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MISQZY</dc:creator>
  <cp:keywords/>
  <dc:description/>
  <cp:lastModifiedBy>Nikita pershutov</cp:lastModifiedBy>
  <cp:revision>36</cp:revision>
  <dcterms:created xsi:type="dcterms:W3CDTF">2023-11-13T16:10:00Z</dcterms:created>
  <dcterms:modified xsi:type="dcterms:W3CDTF">2023-12-08T12:08:00Z</dcterms:modified>
</cp:coreProperties>
</file>